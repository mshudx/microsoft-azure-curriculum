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C685BB" w14:textId="68899806" w:rsidR="0044774E" w:rsidRPr="0044774E" w:rsidRDefault="001C4C1B" w:rsidP="00C83CE3">
      <w:pPr>
        <w:pStyle w:val="Cm"/>
        <w:spacing w:before="3600"/>
      </w:pPr>
      <w:sdt>
        <w:sdtPr>
          <w:alias w:val="Title"/>
          <w:tag w:val=""/>
          <w:id w:val="2103363853"/>
          <w:placeholder>
            <w:docPart w:val="45D3795FDA2E4913BECC83171D9E206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360DA7">
            <w:t>Webalkalmazások fejlesztése</w:t>
          </w:r>
        </w:sdtContent>
      </w:sdt>
    </w:p>
    <w:p w14:paraId="1B053319" w14:textId="77777777" w:rsidR="0044774E" w:rsidRPr="0044774E" w:rsidRDefault="001C4C1B" w:rsidP="008F2D8C">
      <w:pPr>
        <w:pStyle w:val="Alcm"/>
      </w:pPr>
      <w:sdt>
        <w:sdtPr>
          <w:alias w:val="Subject"/>
          <w:tag w:val=""/>
          <w:id w:val="671761344"/>
          <w:placeholder>
            <w:docPart w:val="0C40C0F67C524C61BD1E9E3320CE173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C83CE3">
            <w:t>Microsoft Azure</w:t>
          </w:r>
        </w:sdtContent>
      </w:sdt>
    </w:p>
    <w:p w14:paraId="7E2AD8F1" w14:textId="77777777" w:rsidR="0031428C" w:rsidRDefault="00C83CE3" w:rsidP="008F2D8C">
      <w:pPr>
        <w:pStyle w:val="Szerz"/>
      </w:pPr>
      <w:r>
        <w:fldChar w:fldCharType="begin"/>
      </w:r>
      <w:r>
        <w:instrText xml:space="preserve"> CREATEDATE  \@ "yyyy."  \* MERGEFORMAT </w:instrText>
      </w:r>
      <w:r>
        <w:fldChar w:fldCharType="separate"/>
      </w:r>
      <w:r w:rsidR="00281EAE">
        <w:rPr>
          <w:noProof/>
        </w:rPr>
        <w:t>2016.</w:t>
      </w:r>
      <w:r>
        <w:fldChar w:fldCharType="end"/>
      </w:r>
    </w:p>
    <w:p w14:paraId="4CD195C1" w14:textId="77777777" w:rsidR="00C03763" w:rsidRDefault="00C03763" w:rsidP="00C03763"/>
    <w:p w14:paraId="1F6ADEDD" w14:textId="77777777" w:rsidR="007326A0" w:rsidRDefault="007326A0" w:rsidP="00C03763"/>
    <w:p w14:paraId="61F47E47" w14:textId="77777777" w:rsidR="00CD4ABF" w:rsidRDefault="00CD4ABF" w:rsidP="00C03763"/>
    <w:p w14:paraId="7B9D5A42" w14:textId="77777777" w:rsidR="00CD4ABF" w:rsidRDefault="00CD4ABF" w:rsidP="00C03763"/>
    <w:p w14:paraId="5E9C8877" w14:textId="77777777" w:rsidR="00FF4D83" w:rsidRDefault="00FF4D83" w:rsidP="00C03763"/>
    <w:p w14:paraId="6FB6416E" w14:textId="77777777" w:rsidR="00360DA7" w:rsidRDefault="009A63C3" w:rsidP="00360DA7">
      <w:pPr>
        <w:pStyle w:val="Cmsor1"/>
        <w:rPr>
          <w:sz w:val="28"/>
        </w:rPr>
      </w:pPr>
      <w:r w:rsidRPr="00CB1C2E">
        <w:br w:type="page"/>
      </w:r>
      <w:r w:rsidR="00360DA7">
        <w:lastRenderedPageBreak/>
        <w:t>Bevezetés</w:t>
      </w:r>
    </w:p>
    <w:p w14:paraId="3DF91052" w14:textId="77777777" w:rsidR="00360DA7" w:rsidRDefault="00360DA7" w:rsidP="00360DA7">
      <w:pPr>
        <w:pStyle w:val="Cmsor2"/>
      </w:pPr>
      <w:r>
        <w:t>Célkitűzés</w:t>
      </w:r>
    </w:p>
    <w:p w14:paraId="16F40145" w14:textId="32C6AABB" w:rsidR="00360DA7" w:rsidRDefault="00360DA7" w:rsidP="00360DA7">
      <w:r>
        <w:t>A labor célja, hogy a hallgatók megismerkedjenek az Azure Web Appok létrehozásának menetével. A feladatok során egyszerű web appokat készítünk el ASP.NET és NodeJS keretrendszerekben, ezeket publikáljuk a fel</w:t>
      </w:r>
      <w:r w:rsidR="00AE5E0D">
        <w:t>hőbe. Kipróbáljuk a Web jobokat és</w:t>
      </w:r>
      <w:r>
        <w:t xml:space="preserve"> a continuous integration-t is.</w:t>
      </w:r>
    </w:p>
    <w:p w14:paraId="29E161A0" w14:textId="257F7796" w:rsidR="00360DA7" w:rsidRDefault="00360DA7" w:rsidP="00360DA7">
      <w:r>
        <w:t>A labor nem igényel erős webfejlesztési ismereteket sem ASP.NET-ben, sem NodeJS-ben, viszont feltételezi, hogy a hallgató tisztában van az Azure Storage fogalmaival és használatával.</w:t>
      </w:r>
    </w:p>
    <w:p w14:paraId="466AFB62" w14:textId="77777777" w:rsidR="00360DA7" w:rsidRDefault="00360DA7" w:rsidP="00360DA7">
      <w:pPr>
        <w:pStyle w:val="Cmsor2"/>
      </w:pPr>
      <w:r>
        <w:t>Előfeltételek</w:t>
      </w:r>
    </w:p>
    <w:p w14:paraId="113ACAA7" w14:textId="77777777" w:rsidR="00360DA7" w:rsidRDefault="00360DA7" w:rsidP="00360DA7">
      <w:r>
        <w:t>A labor elvégzéséhez szükséges eszközök:</w:t>
      </w:r>
    </w:p>
    <w:p w14:paraId="177D194D" w14:textId="77777777" w:rsidR="00360DA7" w:rsidRDefault="00360DA7" w:rsidP="00360DA7">
      <w:pPr>
        <w:pStyle w:val="Listsr"/>
        <w:numPr>
          <w:ilvl w:val="0"/>
          <w:numId w:val="28"/>
        </w:numPr>
        <w:tabs>
          <w:tab w:val="left" w:pos="708"/>
        </w:tabs>
      </w:pPr>
      <w:r>
        <w:t>Visual Studio 2015</w:t>
      </w:r>
    </w:p>
    <w:p w14:paraId="35404E07" w14:textId="77777777" w:rsidR="00360DA7" w:rsidRDefault="00360DA7" w:rsidP="00360DA7">
      <w:pPr>
        <w:pStyle w:val="Listsr"/>
        <w:numPr>
          <w:ilvl w:val="0"/>
          <w:numId w:val="28"/>
        </w:numPr>
        <w:tabs>
          <w:tab w:val="left" w:pos="708"/>
        </w:tabs>
      </w:pPr>
      <w:r>
        <w:t>Visual Studio Code (Gittel telepítve; a NodeJS feladathoz)</w:t>
      </w:r>
    </w:p>
    <w:p w14:paraId="3230D475" w14:textId="1C2979D4" w:rsidR="00360DA7" w:rsidRDefault="00360DA7" w:rsidP="00360DA7">
      <w:pPr>
        <w:pStyle w:val="Listsr"/>
        <w:numPr>
          <w:ilvl w:val="0"/>
          <w:numId w:val="28"/>
        </w:numPr>
        <w:tabs>
          <w:tab w:val="left" w:pos="708"/>
        </w:tabs>
      </w:pPr>
      <w:r>
        <w:t>Azure előfizetés</w:t>
      </w:r>
    </w:p>
    <w:p w14:paraId="7E3388E9" w14:textId="24197D75" w:rsidR="00360DA7" w:rsidRDefault="00360DA7" w:rsidP="00360DA7">
      <w:pPr>
        <w:pStyle w:val="Listsr"/>
        <w:numPr>
          <w:ilvl w:val="1"/>
          <w:numId w:val="28"/>
        </w:numPr>
        <w:tabs>
          <w:tab w:val="left" w:pos="708"/>
        </w:tabs>
      </w:pPr>
      <w:r>
        <w:t>Jogosultság Web app-ok</w:t>
      </w:r>
      <w:r w:rsidR="00F313BE">
        <w:t xml:space="preserve"> </w:t>
      </w:r>
      <w:r>
        <w:t>létrehozására</w:t>
      </w:r>
    </w:p>
    <w:p w14:paraId="00EEB95D" w14:textId="49BF0E3F" w:rsidR="006D083E" w:rsidRDefault="006D083E" w:rsidP="00360DA7">
      <w:pPr>
        <w:pStyle w:val="Listsr"/>
        <w:numPr>
          <w:ilvl w:val="1"/>
          <w:numId w:val="28"/>
        </w:numPr>
        <w:tabs>
          <w:tab w:val="left" w:pos="708"/>
        </w:tabs>
      </w:pPr>
      <w:r>
        <w:t>Tárhelyfiók kapcsolódási adatok</w:t>
      </w:r>
    </w:p>
    <w:p w14:paraId="7EFE3F13" w14:textId="2F964063" w:rsidR="00360DA7" w:rsidRDefault="00360DA7" w:rsidP="00360DA7">
      <w:pPr>
        <w:pStyle w:val="Listsr"/>
        <w:numPr>
          <w:ilvl w:val="0"/>
          <w:numId w:val="28"/>
        </w:numPr>
        <w:tabs>
          <w:tab w:val="left" w:pos="708"/>
        </w:tabs>
      </w:pPr>
      <w:r>
        <w:t>A KuduScript feladathoz az Azure Cross-Platform command line interface-re is szükségünk van:</w:t>
      </w:r>
      <w:r>
        <w:br/>
      </w:r>
      <w:hyperlink r:id="rId12" w:history="1">
        <w:r>
          <w:rPr>
            <w:rStyle w:val="Hiperhivatkozs"/>
          </w:rPr>
          <w:t>https://azure.microsoft.com/hu-hu/documentation/articles/xplat-cli-install/</w:t>
        </w:r>
      </w:hyperlink>
      <w:r>
        <w:t xml:space="preserve"> </w:t>
      </w:r>
    </w:p>
    <w:p w14:paraId="370B3409" w14:textId="77777777" w:rsidR="00360DA7" w:rsidRDefault="00360DA7" w:rsidP="00360DA7">
      <w:pPr>
        <w:pStyle w:val="Cmsor2"/>
      </w:pPr>
      <w:r>
        <w:t>Amit érdemes átnézned</w:t>
      </w:r>
    </w:p>
    <w:p w14:paraId="43D800A1" w14:textId="73A6A1B3" w:rsidR="00360DA7" w:rsidRDefault="00360DA7" w:rsidP="00360DA7">
      <w:pPr>
        <w:pStyle w:val="Listsr"/>
        <w:numPr>
          <w:ilvl w:val="0"/>
          <w:numId w:val="28"/>
        </w:numPr>
        <w:tabs>
          <w:tab w:val="left" w:pos="708"/>
        </w:tabs>
      </w:pPr>
      <w:r>
        <w:t>Adattárolás 1 előadás/labor: blob storage</w:t>
      </w:r>
    </w:p>
    <w:p w14:paraId="5A965746" w14:textId="440129BD" w:rsidR="00360DA7" w:rsidRDefault="00360DA7" w:rsidP="00360DA7">
      <w:pPr>
        <w:pStyle w:val="Listsr"/>
        <w:numPr>
          <w:ilvl w:val="0"/>
          <w:numId w:val="28"/>
        </w:numPr>
        <w:tabs>
          <w:tab w:val="left" w:pos="708"/>
        </w:tabs>
      </w:pPr>
      <w:r>
        <w:t>Kapcsolódó előadás</w:t>
      </w:r>
    </w:p>
    <w:p w14:paraId="78F6280F" w14:textId="1503ED83" w:rsidR="00360DA7" w:rsidRDefault="00360DA7" w:rsidP="00360DA7">
      <w:pPr>
        <w:pStyle w:val="Cmsor2"/>
      </w:pPr>
      <w:r>
        <w:t>Oktatói útmutató</w:t>
      </w:r>
    </w:p>
    <w:p w14:paraId="18803186" w14:textId="1E12287F" w:rsidR="006D083E" w:rsidRDefault="006D083E" w:rsidP="00360DA7">
      <w:r>
        <w:t>A WebJob feladat megoldásához tárhelyfiókra van szükség</w:t>
      </w:r>
      <w:r>
        <w:t>. A hallgatók Imagine (not billable) subscription-je nem alkalmas tárhelyfiók létrehozására, így ők az oktató által létrehozott tárhelyfiókot használhat</w:t>
      </w:r>
      <w:r w:rsidR="001C4C1B">
        <w:t>ják</w:t>
      </w:r>
      <w:r>
        <w:t xml:space="preserve">. </w:t>
      </w:r>
      <w:r w:rsidR="001C4C1B">
        <w:t>Storage Emulator itt nem használható, mivel a felhőben futó WebJob nem tud az emulátorunkhoz csatlakozni.</w:t>
      </w:r>
      <w:bookmarkStart w:id="0" w:name="_GoBack"/>
      <w:bookmarkEnd w:id="0"/>
    </w:p>
    <w:p w14:paraId="5E239BFA" w14:textId="7BF6C812" w:rsidR="00360DA7" w:rsidRDefault="00360DA7" w:rsidP="00360DA7">
      <w:r>
        <w:t>A teljes labor csak nagyon erőltetett tempóban fér bele 90 percbe, ezért a következő megközelítéseket javasoljuk:</w:t>
      </w:r>
    </w:p>
    <w:p w14:paraId="1723A116" w14:textId="4D72779A" w:rsidR="00360DA7" w:rsidRDefault="004A6BAB" w:rsidP="00360DA7">
      <w:pPr>
        <w:pStyle w:val="Listsr"/>
      </w:pPr>
      <w:r>
        <w:t>Az anyag 4, független feladatból áll. Válogassunk belőlük saját preferenciánk szerint!</w:t>
      </w:r>
    </w:p>
    <w:p w14:paraId="35D19C2F" w14:textId="6F566A7C" w:rsidR="00360DA7" w:rsidRPr="006D083E" w:rsidRDefault="00360DA7" w:rsidP="006D083E">
      <w:pPr>
        <w:pStyle w:val="Listsr"/>
      </w:pPr>
      <w:r>
        <w:t>Mivel a labornak nem célja sem a webfejlesztés, sem az Azure Storage bemutatása, ezért ezeket a kódrészleteket előre kitehetjük valahova, ahonnan a hallgatók a labor során lemásolhatják (a webjob résszel kapcsolatos feladatokat viszont érdemes végigcsinálni!).</w:t>
      </w:r>
    </w:p>
    <w:p w14:paraId="509D05A4" w14:textId="10B2C8E4" w:rsidR="00360DA7" w:rsidRDefault="00360DA7" w:rsidP="00360DA7">
      <w:pPr>
        <w:pStyle w:val="Cmsor1"/>
      </w:pPr>
      <w:r>
        <w:lastRenderedPageBreak/>
        <w:t>ASP.NET Web app</w:t>
      </w:r>
    </w:p>
    <w:p w14:paraId="32EE46A9" w14:textId="323C4288" w:rsidR="00360DA7" w:rsidRDefault="00360DA7" w:rsidP="00360DA7">
      <w:r>
        <w:t xml:space="preserve">Ebben a feladatban egy egyszerű ASP.NET webalkalmazást fogunk elkészíteni és publikálni web appként a felhőbe. A feladat fő fókusza nem a webfejlesztés, hanem a publikálás menete. </w:t>
      </w:r>
      <w:r w:rsidR="00AE5E0D">
        <w:t>M</w:t>
      </w:r>
      <w:r>
        <w:t>ajd egy kis módosítás után a web apphoz egy egyszerű web jobot csatolunk. Végül a népszerű NodeJS platformon készült alkalmazások publikálási lehetőségeit is megnézzük, kitekintésként pedig megnézzük, hogyan tudjuk a telepítési folyamatot is teljesen testre szabhatóvá tenni.</w:t>
      </w:r>
    </w:p>
    <w:p w14:paraId="7A199250" w14:textId="77777777" w:rsidR="00360DA7" w:rsidRDefault="00360DA7" w:rsidP="00360DA7">
      <w:pPr>
        <w:pStyle w:val="Cmsor2"/>
      </w:pPr>
      <w:r>
        <w:t>Web app szolgáltatás létrehozása</w:t>
      </w:r>
    </w:p>
    <w:p w14:paraId="420F0DDC" w14:textId="77777777" w:rsidR="00360DA7" w:rsidRDefault="00360DA7" w:rsidP="00360DA7">
      <w:r>
        <w:t xml:space="preserve">Első lépésként létre kell hoznunk egy Web Appot, ahová publikálni tudjuk majd a webalkalmazásunkat. </w:t>
      </w:r>
    </w:p>
    <w:p w14:paraId="56938211" w14:textId="5D7E654C" w:rsidR="00360DA7" w:rsidRDefault="00360DA7" w:rsidP="00360DA7">
      <w:pPr>
        <w:jc w:val="center"/>
      </w:pPr>
      <w:r>
        <w:rPr>
          <w:noProof/>
        </w:rPr>
        <w:drawing>
          <wp:inline distT="0" distB="0" distL="0" distR="0" wp14:anchorId="5AA20FAC" wp14:editId="3747EDE6">
            <wp:extent cx="4253865" cy="485838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BB83" w14:textId="77777777" w:rsidR="00360DA7" w:rsidRDefault="00360DA7" w:rsidP="00360DA7">
      <w:r>
        <w:t>Az ezután felbukkanó ablakban tudjuk a létrejövő webalkalmazás néhány tulajdonságát beállítani:</w:t>
      </w:r>
    </w:p>
    <w:p w14:paraId="1BB37BAA" w14:textId="2154DDD1" w:rsidR="00360DA7" w:rsidRDefault="00360DA7" w:rsidP="00360DA7">
      <w:r>
        <w:rPr>
          <w:noProof/>
        </w:rPr>
        <w:lastRenderedPageBreak/>
        <w:drawing>
          <wp:inline distT="0" distB="0" distL="0" distR="0" wp14:anchorId="16402336" wp14:editId="70AFBF90">
            <wp:extent cx="6639560" cy="3665855"/>
            <wp:effectExtent l="0" t="0" r="889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F1F6" w14:textId="77777777" w:rsidR="00360DA7" w:rsidRDefault="00360DA7" w:rsidP="00360DA7">
      <w:r>
        <w:t xml:space="preserve">Az App Name tetszőleges, de egyedi kell, hogy legyen. A Resource group szintén lehet most tetszőleges, ha van már létrehozva, akkor azt is használhatjuk. Az App Service plan esetében hozzunk létre újat. A név itt is tetszőleges lehet, a Location legyen North Europe. A Pricing Tier kiválasztásakor kattintsunk a jobb felső sarokban „Az összes megjelenítése” gombra, ekkor minden opció elérhetővé válik; válasszuk az F1 Free opciót. Ne felejtsük el minden ablakban megnyomni a „Kijelölés”/”OK”/”Létrehozás” stb. gombokat. </w:t>
      </w:r>
    </w:p>
    <w:p w14:paraId="2C9E55F7" w14:textId="77777777" w:rsidR="00360DA7" w:rsidRDefault="00360DA7" w:rsidP="00360DA7">
      <w:r>
        <w:t>Ha elkészült a webalkalmazás, töltsük le a Publish profile-t:</w:t>
      </w:r>
    </w:p>
    <w:p w14:paraId="5154B846" w14:textId="0980D271" w:rsidR="00360DA7" w:rsidRDefault="00360DA7" w:rsidP="00360DA7">
      <w:pPr>
        <w:jc w:val="center"/>
      </w:pPr>
      <w:r>
        <w:rPr>
          <w:noProof/>
        </w:rPr>
        <w:drawing>
          <wp:inline distT="0" distB="0" distL="0" distR="0" wp14:anchorId="35938D68" wp14:editId="67E9A58C">
            <wp:extent cx="4253865" cy="320421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4393" w14:textId="77777777" w:rsidR="00360DA7" w:rsidRDefault="00360DA7" w:rsidP="00360DA7">
      <w:pPr>
        <w:pStyle w:val="Cmsor2"/>
      </w:pPr>
      <w:r>
        <w:lastRenderedPageBreak/>
        <w:t>Webalkalmazás létrehozása Visual Studioban</w:t>
      </w:r>
    </w:p>
    <w:p w14:paraId="1BE338B2" w14:textId="77777777" w:rsidR="00360DA7" w:rsidRDefault="00360DA7" w:rsidP="00360DA7">
      <w:r>
        <w:t xml:space="preserve">Hozzunk létre egy új webalkalmazást Visual Studioban! </w:t>
      </w:r>
    </w:p>
    <w:p w14:paraId="7702B36B" w14:textId="11050D63" w:rsidR="00360DA7" w:rsidRDefault="00360DA7" w:rsidP="00360DA7">
      <w:pPr>
        <w:pStyle w:val="Listaszerbekezds"/>
        <w:numPr>
          <w:ilvl w:val="0"/>
          <w:numId w:val="29"/>
        </w:numPr>
      </w:pPr>
      <w:r>
        <w:t>File</w:t>
      </w:r>
      <w:r w:rsidR="006A1CCC">
        <w:t xml:space="preserve"> / </w:t>
      </w:r>
      <w:r>
        <w:t>New Project</w:t>
      </w:r>
      <w:r w:rsidR="006A1CCC">
        <w:t xml:space="preserve"> / </w:t>
      </w:r>
      <w:r>
        <w:t>Web</w:t>
      </w:r>
      <w:r w:rsidR="006A1CCC">
        <w:t xml:space="preserve"> / </w:t>
      </w:r>
      <w:r>
        <w:t>ASP.NET Web Application</w:t>
      </w:r>
    </w:p>
    <w:p w14:paraId="3DA9F6E6" w14:textId="47CF1554" w:rsidR="00360DA7" w:rsidRDefault="00360DA7" w:rsidP="00360DA7">
      <w:pPr>
        <w:pStyle w:val="Listaszerbekezds"/>
        <w:jc w:val="center"/>
        <w:rPr>
          <w:b/>
        </w:rPr>
      </w:pPr>
      <w:r>
        <w:rPr>
          <w:noProof/>
        </w:rPr>
        <w:drawing>
          <wp:inline distT="0" distB="0" distL="0" distR="0" wp14:anchorId="78A4B0DC" wp14:editId="33EA8A79">
            <wp:extent cx="4142740" cy="2854325"/>
            <wp:effectExtent l="0" t="0" r="0" b="31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A61A" w14:textId="77777777" w:rsidR="00360DA7" w:rsidRDefault="00360DA7" w:rsidP="00360DA7">
      <w:pPr>
        <w:pStyle w:val="Listaszerbekezds"/>
        <w:numPr>
          <w:ilvl w:val="0"/>
          <w:numId w:val="29"/>
        </w:numPr>
      </w:pPr>
      <w:r>
        <w:t>A következő varázsló-ablakban állítsuk be a következőket:</w:t>
      </w:r>
    </w:p>
    <w:p w14:paraId="6EFE1766" w14:textId="46218E51" w:rsidR="00360DA7" w:rsidRDefault="00360DA7" w:rsidP="00360DA7">
      <w:pPr>
        <w:pStyle w:val="Listaszerbekezds"/>
        <w:jc w:val="center"/>
      </w:pPr>
      <w:r>
        <w:rPr>
          <w:noProof/>
        </w:rPr>
        <w:drawing>
          <wp:inline distT="0" distB="0" distL="0" distR="0" wp14:anchorId="6121DF35" wp14:editId="16AB567C">
            <wp:extent cx="4070985" cy="3156585"/>
            <wp:effectExtent l="0" t="0" r="5715" b="571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89BC" w14:textId="77777777" w:rsidR="00360DA7" w:rsidRDefault="00360DA7" w:rsidP="00360DA7">
      <w:pPr>
        <w:pStyle w:val="Listaszerbekezds"/>
      </w:pPr>
      <w:r>
        <w:t>ASP.NET 4.6.1 MVC alkalmazás. A Change Authentication gombra kattintva válasszuk ki a „No authentication” opciót és egyelőre a „Host in the cloud” checkbox se legyen bepipálva! Ezután kattintsunk az OK gombra.</w:t>
      </w:r>
    </w:p>
    <w:p w14:paraId="08B4B782" w14:textId="77777777" w:rsidR="00360DA7" w:rsidRDefault="00360DA7" w:rsidP="00360DA7">
      <w:pPr>
        <w:pStyle w:val="Listaszerbekezds"/>
        <w:numPr>
          <w:ilvl w:val="0"/>
          <w:numId w:val="29"/>
        </w:numPr>
      </w:pPr>
      <w:r>
        <w:t>A generálódó üres sablonalkalmazást akár el is indíthatjuk (F5). Ha sikerült lokálisan elindítanunk, akkor telepítsük ki Azure-be.</w:t>
      </w:r>
    </w:p>
    <w:p w14:paraId="17F0B146" w14:textId="77777777" w:rsidR="00360DA7" w:rsidRDefault="00360DA7" w:rsidP="00360DA7">
      <w:pPr>
        <w:pStyle w:val="Listaszerbekezds"/>
        <w:numPr>
          <w:ilvl w:val="0"/>
          <w:numId w:val="29"/>
        </w:numPr>
      </w:pPr>
      <w:r>
        <w:lastRenderedPageBreak/>
        <w:t>Kattintsunk jobb gombbal a projektre, majd válasszuk a Publish opciót!</w:t>
      </w:r>
    </w:p>
    <w:p w14:paraId="07CD8301" w14:textId="77777777" w:rsidR="00360DA7" w:rsidRDefault="00360DA7" w:rsidP="00360DA7">
      <w:pPr>
        <w:pStyle w:val="Listaszerbekezds"/>
        <w:numPr>
          <w:ilvl w:val="0"/>
          <w:numId w:val="29"/>
        </w:numPr>
      </w:pPr>
      <w:r>
        <w:t>Az előugró varázslóablakban válasszuk az Import lehetőséget:</w:t>
      </w:r>
    </w:p>
    <w:p w14:paraId="72277628" w14:textId="709A67C4" w:rsidR="00360DA7" w:rsidRDefault="00360DA7" w:rsidP="00360DA7">
      <w:pPr>
        <w:pStyle w:val="Listaszerbekezds"/>
        <w:jc w:val="center"/>
      </w:pPr>
      <w:r>
        <w:rPr>
          <w:noProof/>
        </w:rPr>
        <w:drawing>
          <wp:inline distT="0" distB="0" distL="0" distR="0" wp14:anchorId="6B7CD4AF" wp14:editId="7DCE5B88">
            <wp:extent cx="3641725" cy="2870200"/>
            <wp:effectExtent l="0" t="0" r="0" b="635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D098" w14:textId="77777777" w:rsidR="00360DA7" w:rsidRDefault="00360DA7" w:rsidP="00360DA7">
      <w:pPr>
        <w:pStyle w:val="Listaszerbekezds"/>
      </w:pPr>
      <w:r>
        <w:t>A felugró ablakban tallózzuk ki az előző fejezet végén lementett Publish profile fájlt!</w:t>
      </w:r>
    </w:p>
    <w:p w14:paraId="0E0B3EFF" w14:textId="77777777" w:rsidR="00360DA7" w:rsidRDefault="00360DA7" w:rsidP="00360DA7">
      <w:pPr>
        <w:pStyle w:val="Listaszerbekezds"/>
        <w:numPr>
          <w:ilvl w:val="0"/>
          <w:numId w:val="29"/>
        </w:numPr>
      </w:pPr>
      <w:r>
        <w:t>Végignézhetjük a varázsló többi ablakát is. A connection alatt a web apphoz történő kapcsolódás fontosabb elemeit láthatjuk, a Settings alatt néhány telepítési beállítás van (pl.: milyen Build konfigurációt használjunk), a preview ablakban pedig azt nézhetjük meg, hogy a legutóbbi változásokhoz képest milyen új build outputok kerülnek majd telepítésre.</w:t>
      </w:r>
    </w:p>
    <w:p w14:paraId="607C8624" w14:textId="77777777" w:rsidR="00360DA7" w:rsidRDefault="00360DA7" w:rsidP="00360DA7">
      <w:pPr>
        <w:pStyle w:val="Tipp"/>
      </w:pPr>
      <w:r>
        <w:t>Érdemes felhívni a figyelmet arra, hogy mindig Release (vagy Release alapján létrehozott) Build konfigurációban publikálunk!</w:t>
      </w:r>
    </w:p>
    <w:p w14:paraId="2432F430" w14:textId="77777777" w:rsidR="00360DA7" w:rsidRDefault="00360DA7" w:rsidP="00360DA7">
      <w:pPr>
        <w:pStyle w:val="Listaszerbekezds"/>
        <w:numPr>
          <w:ilvl w:val="0"/>
          <w:numId w:val="29"/>
        </w:numPr>
      </w:pPr>
      <w:r>
        <w:t>Ha végeztünk az opciók átnézésével, nyomjuk meg a Publish gombot! Ha mindent jól csináltunk, egy kis gondolkodás után az alkalmazásunk kitelepül és böngészőben megnyílik a webalkalmazásunk.</w:t>
      </w:r>
    </w:p>
    <w:p w14:paraId="51CE987F" w14:textId="77777777" w:rsidR="00360DA7" w:rsidRDefault="00360DA7" w:rsidP="00360DA7">
      <w:pPr>
        <w:pStyle w:val="Tipp"/>
      </w:pPr>
      <w:r>
        <w:t>A labor során a lehető legkevesebb webfejlesztési gyakorlat kerül bemutatásra. A cél az, hogy a felhős fejlesztés speciális lépéseivel megismerkedjenek a hallgatók. Itt mondjuk el, hogy tetszőleges ASP.NET webalkalmazást ki tudunk így telepíteni, csak rajtunk áll, hogy pontosan mit kódolunk bele.</w:t>
      </w:r>
    </w:p>
    <w:p w14:paraId="7DBD2FC7" w14:textId="77777777" w:rsidR="00360DA7" w:rsidRDefault="00360DA7" w:rsidP="00360DA7">
      <w:pPr>
        <w:pStyle w:val="Listaszerbekezds"/>
        <w:numPr>
          <w:ilvl w:val="0"/>
          <w:numId w:val="29"/>
        </w:numPr>
      </w:pPr>
      <w:r>
        <w:t>Ha időnk engedi, érdemes kicsit nézelődni a beállítások között (General/Application Settings; itt például láthatjuk, hogy milyen támogatott platformok vannak vagy hogyan tudunk felvenni környezeti változókat, megadni webszerver-specifikus beállításokat).</w:t>
      </w:r>
    </w:p>
    <w:p w14:paraId="7EC4B658" w14:textId="77777777" w:rsidR="00360DA7" w:rsidRDefault="00360DA7" w:rsidP="00360DA7">
      <w:pPr>
        <w:pStyle w:val="Cmsor1"/>
      </w:pPr>
      <w:r>
        <w:lastRenderedPageBreak/>
        <w:t>Webjob</w:t>
      </w:r>
    </w:p>
    <w:p w14:paraId="5B944507" w14:textId="77777777" w:rsidR="00360DA7" w:rsidRDefault="00360DA7" w:rsidP="00360DA7">
      <w:r>
        <w:t>Adott egy képfeltöltő form, amelyen keresztül egy blobba tudunk képeket feltölteni. Ha egy új kép kerül a blobba, akkor szeretnék a képekből egy thumbnail-t készíteni és ezt is beszúrni a blobba. Erre az egyszerű feladatra készítünk el egy webjobot.</w:t>
      </w:r>
    </w:p>
    <w:p w14:paraId="62290F82" w14:textId="77777777" w:rsidR="00360DA7" w:rsidRDefault="00360DA7" w:rsidP="00360DA7">
      <w:pPr>
        <w:pStyle w:val="Cmsor2"/>
      </w:pPr>
      <w:r>
        <w:t>Webjob alkalmazás készítése</w:t>
      </w:r>
    </w:p>
    <w:p w14:paraId="5C44D2A1" w14:textId="77777777" w:rsidR="00360DA7" w:rsidRDefault="00360DA7" w:rsidP="00360DA7">
      <w:r>
        <w:t>A webjobokat klasszikus konzol alkalmazásként kell, hogy megírjuk. Ebben megfelelő metódushívásokkal és attribútumokkal tudjuk jelezni, hogy itt egy webjobról van szó, amelyet aztán később majd a portálon feltölthetünk és használhatunk.</w:t>
      </w:r>
    </w:p>
    <w:p w14:paraId="660181CE" w14:textId="142A1EC1" w:rsidR="00360DA7" w:rsidRDefault="00360DA7" w:rsidP="00360DA7">
      <w:pPr>
        <w:pStyle w:val="Listaszerbekezds"/>
        <w:numPr>
          <w:ilvl w:val="0"/>
          <w:numId w:val="30"/>
        </w:numPr>
      </w:pPr>
      <w:r>
        <w:t>Hozzunk létre egy Azure WebJob alkalmazást Visual Studio-ban a Webal</w:t>
      </w:r>
      <w:r w:rsidR="006A1CCC">
        <w:t xml:space="preserve">kalmazás projektje mellé (File / </w:t>
      </w:r>
      <w:r>
        <w:t>New Project</w:t>
      </w:r>
      <w:r w:rsidR="006A1CCC">
        <w:t xml:space="preserve"> /</w:t>
      </w:r>
      <w:r w:rsidR="004776CB">
        <w:t xml:space="preserve"> Cloud / </w:t>
      </w:r>
      <w:r w:rsidR="006A1CCC">
        <w:t xml:space="preserve"> </w:t>
      </w:r>
      <w:r>
        <w:t>Azure Web Job)! Ez lényegében egy egyszerű konzolos alkalmazás, de telepítve vannak bele a megfelelő NuGet csomagok és a config fájl is tartalmaz néhány kiinduló értéket. Első lépésként fordítsuk le a projektet, hogy a Nuget csomagok helyreálljanak.</w:t>
      </w:r>
    </w:p>
    <w:p w14:paraId="62DD9885" w14:textId="77777777" w:rsidR="00360DA7" w:rsidRDefault="00360DA7" w:rsidP="00360DA7">
      <w:pPr>
        <w:pStyle w:val="Listaszerbekezds"/>
        <w:numPr>
          <w:ilvl w:val="0"/>
          <w:numId w:val="30"/>
        </w:numPr>
      </w:pPr>
      <w:r>
        <w:t>A Program.cs állomány Main() metódusába a következő két sort találjuk (+ kommentek):</w:t>
      </w:r>
    </w:p>
    <w:p w14:paraId="6A311A9A" w14:textId="77777777" w:rsidR="00360DA7" w:rsidRPr="00360DA7" w:rsidRDefault="00360DA7" w:rsidP="00360DA7">
      <w:pPr>
        <w:pStyle w:val="Kdblokk"/>
        <w:ind w:left="851"/>
        <w:rPr>
          <w:color w:val="000000"/>
          <w:highlight w:val="white"/>
          <w:lang w:val="hu-HU"/>
        </w:rPr>
      </w:pPr>
      <w:r w:rsidRPr="00360DA7">
        <w:rPr>
          <w:highlight w:val="white"/>
          <w:lang w:val="hu-HU"/>
        </w:rPr>
        <w:t>JobHost</w:t>
      </w:r>
      <w:r w:rsidRPr="00360DA7">
        <w:rPr>
          <w:color w:val="000000"/>
          <w:highlight w:val="white"/>
          <w:lang w:val="hu-HU"/>
        </w:rPr>
        <w:t xml:space="preserve"> host = </w:t>
      </w:r>
      <w:r w:rsidRPr="00360DA7">
        <w:rPr>
          <w:color w:val="0000FF"/>
          <w:highlight w:val="white"/>
          <w:lang w:val="hu-HU"/>
        </w:rPr>
        <w:t>new</w:t>
      </w:r>
      <w:r w:rsidRPr="00360DA7">
        <w:rPr>
          <w:color w:val="000000"/>
          <w:highlight w:val="white"/>
          <w:lang w:val="hu-HU"/>
        </w:rPr>
        <w:t xml:space="preserve"> </w:t>
      </w:r>
      <w:r w:rsidRPr="00360DA7">
        <w:rPr>
          <w:highlight w:val="white"/>
          <w:lang w:val="hu-HU"/>
        </w:rPr>
        <w:t>JobHost</w:t>
      </w:r>
      <w:r w:rsidRPr="00360DA7">
        <w:rPr>
          <w:color w:val="000000"/>
          <w:highlight w:val="white"/>
          <w:lang w:val="hu-HU"/>
        </w:rPr>
        <w:t>();</w:t>
      </w:r>
    </w:p>
    <w:p w14:paraId="78D6828C" w14:textId="77777777" w:rsidR="00360DA7" w:rsidRPr="00360DA7" w:rsidRDefault="00360DA7" w:rsidP="00360DA7">
      <w:pPr>
        <w:pStyle w:val="Kdblokk"/>
        <w:ind w:left="851"/>
        <w:rPr>
          <w:color w:val="000000"/>
          <w:lang w:val="hu-HU"/>
        </w:rPr>
      </w:pPr>
      <w:r w:rsidRPr="00360DA7">
        <w:rPr>
          <w:color w:val="000000"/>
          <w:highlight w:val="white"/>
          <w:lang w:val="hu-HU"/>
        </w:rPr>
        <w:t>host.RunAndBlock();</w:t>
      </w:r>
    </w:p>
    <w:p w14:paraId="585B37AF" w14:textId="77777777" w:rsidR="00360DA7" w:rsidRDefault="00360DA7" w:rsidP="00360DA7">
      <w:r>
        <w:tab/>
        <w:t>Ezzel a két sorral létrehozunk egy JobHost objektumot, majd ennek RunAndBlock() metódusával az aktuális szálon elkezdjük futtatni az összes ütemezett feladatot. Ütemezett feladatunk még nincs, ezt a következő lépésben hozzuk létre.</w:t>
      </w:r>
    </w:p>
    <w:p w14:paraId="3E74141C" w14:textId="645141FF" w:rsidR="00360DA7" w:rsidRDefault="00360DA7" w:rsidP="00360DA7">
      <w:pPr>
        <w:pStyle w:val="Listaszerbekezds"/>
        <w:numPr>
          <w:ilvl w:val="0"/>
          <w:numId w:val="30"/>
        </w:numPr>
      </w:pPr>
      <w:r>
        <w:t xml:space="preserve">A Function.cs szolgál arra, hogy megvalósítsuk az ütemezett feladatunkat. Nézzük meg a benne lévő példakódot (ha a „queue” nevű sorba bekerül egy üzenet, akkor ezt </w:t>
      </w:r>
      <w:r w:rsidR="00F313BE">
        <w:t>kinaplózza</w:t>
      </w:r>
      <w:r>
        <w:t>). Utaljunk az előadásra, ahol szerepel az, hogy különböző attribútumokkal kell ellátni a futtatandó kódot, és ez „automatikusan” meghívódik (ezt csinálja a RunAndBlock() metódus). Töröljük az osztály tartalmát és vegyük fel azt a metódust, amely a mi funkciónkat megvalósítja:</w:t>
      </w:r>
    </w:p>
    <w:p w14:paraId="0634405B" w14:textId="77777777" w:rsidR="00360DA7" w:rsidRDefault="00360DA7" w:rsidP="00360DA7">
      <w:pPr>
        <w:pStyle w:val="Kdblokk"/>
      </w:pPr>
      <w:r w:rsidRPr="00360DA7">
        <w:rPr>
          <w:lang w:val="hu-HU"/>
        </w:rPr>
        <w:t xml:space="preserve">    </w:t>
      </w:r>
      <w:r>
        <w:t>public static void Resize(</w:t>
      </w:r>
    </w:p>
    <w:p w14:paraId="1D958FCB" w14:textId="77777777" w:rsidR="00360DA7" w:rsidRDefault="00360DA7" w:rsidP="00360DA7">
      <w:pPr>
        <w:pStyle w:val="Kdblokk"/>
      </w:pPr>
      <w:r>
        <w:t xml:space="preserve">        [BlobTrigger("images/{name}")] WebImage input,</w:t>
      </w:r>
    </w:p>
    <w:p w14:paraId="0DBA2316" w14:textId="77777777" w:rsidR="00360DA7" w:rsidRDefault="00360DA7" w:rsidP="00360DA7">
      <w:pPr>
        <w:pStyle w:val="Kdblokk"/>
      </w:pPr>
      <w:r>
        <w:t xml:space="preserve">        [Blob("images-resized/{name}")] out WebImage output)</w:t>
      </w:r>
    </w:p>
    <w:p w14:paraId="38E0A948" w14:textId="77777777" w:rsidR="00360DA7" w:rsidRDefault="00360DA7" w:rsidP="00360DA7">
      <w:pPr>
        <w:pStyle w:val="Kdblokk"/>
      </w:pPr>
      <w:r>
        <w:t xml:space="preserve">    {</w:t>
      </w:r>
    </w:p>
    <w:p w14:paraId="1DCB0208" w14:textId="77777777" w:rsidR="00360DA7" w:rsidRDefault="00360DA7" w:rsidP="00360DA7">
      <w:pPr>
        <w:pStyle w:val="Kdblokk"/>
      </w:pPr>
      <w:r>
        <w:t xml:space="preserve">        var width = 180;</w:t>
      </w:r>
    </w:p>
    <w:p w14:paraId="10199C57" w14:textId="77777777" w:rsidR="00360DA7" w:rsidRDefault="00360DA7" w:rsidP="00360DA7">
      <w:pPr>
        <w:pStyle w:val="Kdblokk"/>
      </w:pPr>
      <w:r>
        <w:t xml:space="preserve">        var height = Convert.ToInt32(input.Height * 180 / input.Width);</w:t>
      </w:r>
    </w:p>
    <w:p w14:paraId="418F6842" w14:textId="77777777" w:rsidR="00360DA7" w:rsidRDefault="00360DA7" w:rsidP="00360DA7">
      <w:pPr>
        <w:pStyle w:val="Kdblokk"/>
      </w:pPr>
      <w:r>
        <w:t xml:space="preserve">        output = input.Resize(width, height);</w:t>
      </w:r>
    </w:p>
    <w:p w14:paraId="359F7DB9" w14:textId="77777777" w:rsidR="00360DA7" w:rsidRDefault="00360DA7" w:rsidP="00360DA7">
      <w:pPr>
        <w:pStyle w:val="Kdblokk"/>
      </w:pPr>
      <w:r>
        <w:t xml:space="preserve">    }</w:t>
      </w:r>
    </w:p>
    <w:p w14:paraId="2B34E345" w14:textId="77777777" w:rsidR="004776CB" w:rsidRDefault="00360DA7" w:rsidP="00360DA7">
      <w:pPr>
        <w:pStyle w:val="Tipp"/>
      </w:pPr>
      <w:r>
        <w:t>A WebImage osztály használatához a System.Web.Helpers referenciát fel kell vennünk a projektbe!</w:t>
      </w:r>
      <w:r w:rsidR="004776CB">
        <w:t xml:space="preserve"> </w:t>
      </w:r>
    </w:p>
    <w:p w14:paraId="42A70291" w14:textId="1EB8298B" w:rsidR="00360DA7" w:rsidRDefault="004776CB" w:rsidP="00360DA7">
      <w:pPr>
        <w:pStyle w:val="Tipp"/>
      </w:pPr>
      <w:r>
        <w:lastRenderedPageBreak/>
        <w:t>Amennyiben a Visual Studio</w:t>
      </w:r>
      <w:r w:rsidRPr="004776CB">
        <w:t xml:space="preserve"> nem találja a 'System.Web.Helpers' referenciát, hozzá kell adni a 'Microsoft.AspNet.WebHelpers' NuGet </w:t>
      </w:r>
      <w:r>
        <w:t>csomagot a projekthez</w:t>
      </w:r>
      <w:r w:rsidRPr="004776CB">
        <w:t>!</w:t>
      </w:r>
    </w:p>
    <w:p w14:paraId="1C1A3EC8" w14:textId="77777777" w:rsidR="00360DA7" w:rsidRDefault="00360DA7" w:rsidP="00360DA7">
      <w:pPr>
        <w:pStyle w:val="Listaszerbekezds"/>
      </w:pPr>
      <w:r>
        <w:t>Magyarázat:</w:t>
      </w:r>
    </w:p>
    <w:p w14:paraId="35E74AC9" w14:textId="22BD6388" w:rsidR="00360DA7" w:rsidRDefault="00360DA7" w:rsidP="00360DA7">
      <w:pPr>
        <w:pStyle w:val="Listaszerbekezds"/>
        <w:numPr>
          <w:ilvl w:val="0"/>
          <w:numId w:val="31"/>
        </w:numPr>
      </w:pPr>
      <w:r>
        <w:t>A BlobTrigger attribútummal azt adjuk meg, hogy egyrészt ennek a feladatnak akkor kell lefutnia, amikor egy új blobot töltenek fel az images containerbe, másrészt pedig azt, hogy ennek a</w:t>
      </w:r>
      <w:r w:rsidR="00F313BE">
        <w:t xml:space="preserve"> feltöltött blobnak be kell kerü</w:t>
      </w:r>
      <w:r>
        <w:t>lnie az input paraméterbe. A kimeneti paramétert Blob attribútummal látjuk el, ezzel jelezve, hogy ezt az eredményt a megadott konténerbe  a megadott névvel bele kell másolni.</w:t>
      </w:r>
    </w:p>
    <w:p w14:paraId="052CC97B" w14:textId="77777777" w:rsidR="00360DA7" w:rsidRDefault="00360DA7" w:rsidP="00360DA7">
      <w:pPr>
        <w:pStyle w:val="Listaszerbekezds"/>
        <w:numPr>
          <w:ilvl w:val="0"/>
          <w:numId w:val="31"/>
        </w:numPr>
      </w:pPr>
      <w:r>
        <w:t>Mind a BlobTrigger, mind a Blob attribútum konstruktora paraméterként egy sablonstringet vesz át, amiben megadhatjuk, hogy milyen blobokra kell, hogy lefusson a job. Itt most az images konténerben lévő blobkra fut a művelet (ez a sablonnak statikus része), a {} jelek között lévő {name} sablonrészt pedig arra használjuk, hogy a Blob attribútumban is ezt használjuk. Így a kimeneti blob neve ugyanaz lesz, mint a bemeneti blob neve, de egy másik konténerbe kerül majd át (más a Blob attribútum sablonjának statikus része).</w:t>
      </w:r>
    </w:p>
    <w:p w14:paraId="223A1999" w14:textId="77777777" w:rsidR="00360DA7" w:rsidRDefault="00360DA7" w:rsidP="00360DA7">
      <w:pPr>
        <w:pStyle w:val="Listaszerbekezds"/>
        <w:numPr>
          <w:ilvl w:val="0"/>
          <w:numId w:val="30"/>
        </w:numPr>
      </w:pPr>
      <w:r>
        <w:t>A BlobTriggert és Blob attribútumokat olyan típusú paraméterekre tehetjük rá, amelyek a Stream típussal kompatiblisek. A WebImage nem ilyen. Használhatnánk helyette Stream-et, de a WebImage extra szolgáltatásai (Height, Width) hasznosak számunkra. Az ilyen esetekre felvehetünk egy custom binder-t, amely tud a Stream és a WebImage között konvertálni. Vegyünk fel egy új osztályt a projektbe (WebImageBinder.cs) az alábbi kóddal:</w:t>
      </w:r>
    </w:p>
    <w:p w14:paraId="29F4D8FA" w14:textId="77777777" w:rsidR="00360DA7" w:rsidRDefault="00360DA7" w:rsidP="00360DA7">
      <w:pPr>
        <w:pStyle w:val="Kdblokk"/>
      </w:pPr>
      <w:r w:rsidRPr="00360DA7">
        <w:rPr>
          <w:lang w:val="hu-HU"/>
        </w:rPr>
        <w:t xml:space="preserve">    </w:t>
      </w:r>
      <w:r>
        <w:t>public class WebImageBinder : ICloudBlobStreamBinder&lt;WebImage&gt;</w:t>
      </w:r>
    </w:p>
    <w:p w14:paraId="3134B2DB" w14:textId="77777777" w:rsidR="00360DA7" w:rsidRDefault="00360DA7" w:rsidP="00360DA7">
      <w:pPr>
        <w:pStyle w:val="Kdblokk"/>
      </w:pPr>
      <w:r>
        <w:t xml:space="preserve">    {</w:t>
      </w:r>
    </w:p>
    <w:p w14:paraId="4DBE52B3" w14:textId="77777777" w:rsidR="00360DA7" w:rsidRDefault="00360DA7" w:rsidP="00360DA7">
      <w:pPr>
        <w:pStyle w:val="Kdblokk"/>
      </w:pPr>
      <w:r>
        <w:t xml:space="preserve">        public Task&lt;WebImage&gt; ReadFromStreamAsync(Stream input, </w:t>
      </w:r>
    </w:p>
    <w:p w14:paraId="19778063" w14:textId="77777777" w:rsidR="00360DA7" w:rsidRDefault="00360DA7" w:rsidP="00360DA7">
      <w:pPr>
        <w:pStyle w:val="Kdblokk"/>
      </w:pPr>
      <w:r>
        <w:t xml:space="preserve">            System.Threading.CancellationToken cancellationToken)</w:t>
      </w:r>
    </w:p>
    <w:p w14:paraId="188503E6" w14:textId="77777777" w:rsidR="00360DA7" w:rsidRDefault="00360DA7" w:rsidP="00360DA7">
      <w:pPr>
        <w:pStyle w:val="Kdblokk"/>
      </w:pPr>
      <w:r>
        <w:t xml:space="preserve">        {</w:t>
      </w:r>
    </w:p>
    <w:p w14:paraId="41F34F4B" w14:textId="77777777" w:rsidR="00360DA7" w:rsidRDefault="00360DA7" w:rsidP="00360DA7">
      <w:pPr>
        <w:pStyle w:val="Kdblokk"/>
      </w:pPr>
      <w:r>
        <w:t xml:space="preserve">            return Task.FromResult&lt;WebImage&gt;(new WebImage(input));</w:t>
      </w:r>
    </w:p>
    <w:p w14:paraId="2E35C7B0" w14:textId="77777777" w:rsidR="00360DA7" w:rsidRDefault="00360DA7" w:rsidP="00360DA7">
      <w:pPr>
        <w:pStyle w:val="Kdblokk"/>
      </w:pPr>
      <w:r>
        <w:t xml:space="preserve">        }</w:t>
      </w:r>
    </w:p>
    <w:p w14:paraId="603A83CD" w14:textId="77777777" w:rsidR="00360DA7" w:rsidRDefault="00360DA7" w:rsidP="00360DA7">
      <w:pPr>
        <w:pStyle w:val="Kdblokk"/>
      </w:pPr>
      <w:r>
        <w:t xml:space="preserve">        public Task WriteToStreamAsync(WebImage value, Stream output,</w:t>
      </w:r>
    </w:p>
    <w:p w14:paraId="3FDF39A5" w14:textId="77777777" w:rsidR="00360DA7" w:rsidRDefault="00360DA7" w:rsidP="00360DA7">
      <w:pPr>
        <w:pStyle w:val="Kdblokk"/>
      </w:pPr>
      <w:r>
        <w:t xml:space="preserve">            System.Threading.CancellationToken cancellationToken)</w:t>
      </w:r>
    </w:p>
    <w:p w14:paraId="71B3578A" w14:textId="77777777" w:rsidR="00360DA7" w:rsidRDefault="00360DA7" w:rsidP="00360DA7">
      <w:pPr>
        <w:pStyle w:val="Kdblokk"/>
      </w:pPr>
      <w:r>
        <w:t xml:space="preserve">        {</w:t>
      </w:r>
    </w:p>
    <w:p w14:paraId="083238DB" w14:textId="77777777" w:rsidR="00360DA7" w:rsidRDefault="00360DA7" w:rsidP="00360DA7">
      <w:pPr>
        <w:pStyle w:val="Kdblokk"/>
      </w:pPr>
      <w:r>
        <w:t xml:space="preserve">            var bytes = value.GetBytes();</w:t>
      </w:r>
    </w:p>
    <w:p w14:paraId="09BBD672" w14:textId="77777777" w:rsidR="00360DA7" w:rsidRDefault="00360DA7" w:rsidP="00360DA7">
      <w:pPr>
        <w:pStyle w:val="Kdblokk"/>
      </w:pPr>
      <w:r>
        <w:t xml:space="preserve">            return output.WriteAsync(bytes, 0, bytes.Length, cancellationToken);</w:t>
      </w:r>
    </w:p>
    <w:p w14:paraId="061E7F53" w14:textId="77777777" w:rsidR="00360DA7" w:rsidRDefault="00360DA7" w:rsidP="00360DA7">
      <w:pPr>
        <w:pStyle w:val="Kdblokk"/>
      </w:pPr>
      <w:r>
        <w:t xml:space="preserve">        }</w:t>
      </w:r>
    </w:p>
    <w:p w14:paraId="5B075790" w14:textId="77777777" w:rsidR="00360DA7" w:rsidRDefault="00360DA7" w:rsidP="00360DA7">
      <w:pPr>
        <w:pStyle w:val="Kdblokk"/>
      </w:pPr>
      <w:r>
        <w:t xml:space="preserve">    }</w:t>
      </w:r>
    </w:p>
    <w:p w14:paraId="43B702EF" w14:textId="126C1EA9" w:rsidR="00360DA7" w:rsidRDefault="00360DA7" w:rsidP="00360DA7">
      <w:pPr>
        <w:pStyle w:val="Listaszerbekezds"/>
        <w:numPr>
          <w:ilvl w:val="0"/>
          <w:numId w:val="30"/>
        </w:numPr>
      </w:pPr>
      <w:r>
        <w:t>Ezzel elkészült a webjobunk. Az utolsó dolog, hogy meg kell adni</w:t>
      </w:r>
      <w:r w:rsidR="004A13FA">
        <w:t xml:space="preserve"> a </w:t>
      </w:r>
      <w:r w:rsidR="00767203">
        <w:t>tárhelyfiók (lásd oktatói útmutató)</w:t>
      </w:r>
      <w:r w:rsidR="004A13FA">
        <w:t xml:space="preserve"> connection st</w:t>
      </w:r>
      <w:r>
        <w:t>ringjét az App.configban:</w:t>
      </w:r>
    </w:p>
    <w:p w14:paraId="5EF85993" w14:textId="77777777" w:rsidR="00360DA7" w:rsidRDefault="00360DA7" w:rsidP="00360DA7">
      <w:pPr>
        <w:pStyle w:val="Kdblokk"/>
        <w:jc w:val="left"/>
        <w:rPr>
          <w:color w:val="000000"/>
        </w:rPr>
      </w:pPr>
      <w:r>
        <w:lastRenderedPageBreak/>
        <w:t>&lt;connectionStrings&gt;</w:t>
      </w:r>
    </w:p>
    <w:p w14:paraId="78913291" w14:textId="77777777" w:rsidR="00360DA7" w:rsidRDefault="00360DA7" w:rsidP="00360DA7">
      <w:pPr>
        <w:pStyle w:val="Kdblokk"/>
        <w:jc w:val="left"/>
        <w:rPr>
          <w:color w:val="000000"/>
        </w:rPr>
      </w:pPr>
      <w:r>
        <w:rPr>
          <w:color w:val="000000"/>
        </w:rPr>
        <w:t xml:space="preserve">    </w:t>
      </w:r>
      <w:r>
        <w:t>&lt;add</w:t>
      </w:r>
      <w:r>
        <w:rPr>
          <w:color w:val="000000"/>
        </w:rPr>
        <w:t xml:space="preserve"> </w:t>
      </w:r>
      <w:r>
        <w:t>name="AzureWebJobsDashboard"</w:t>
      </w:r>
      <w:r>
        <w:rPr>
          <w:color w:val="000000"/>
        </w:rPr>
        <w:t xml:space="preserve"> </w:t>
      </w:r>
      <w:r>
        <w:t>connectionString="DefaultEndpointsProtocol=https;AccountName=[accountname];AccountKey=[accesskey]"/&gt;</w:t>
      </w:r>
    </w:p>
    <w:p w14:paraId="754DE088" w14:textId="77777777" w:rsidR="00360DA7" w:rsidRDefault="00360DA7" w:rsidP="00360DA7">
      <w:pPr>
        <w:pStyle w:val="Kdblokk"/>
        <w:jc w:val="left"/>
        <w:rPr>
          <w:color w:val="000000"/>
        </w:rPr>
      </w:pPr>
      <w:r>
        <w:rPr>
          <w:color w:val="000000"/>
        </w:rPr>
        <w:t xml:space="preserve">    </w:t>
      </w:r>
      <w:r>
        <w:t>&lt;add</w:t>
      </w:r>
      <w:r>
        <w:rPr>
          <w:color w:val="000000"/>
        </w:rPr>
        <w:t xml:space="preserve"> </w:t>
      </w:r>
      <w:r>
        <w:t>name="AzureWebJobsStorage"</w:t>
      </w:r>
      <w:r>
        <w:rPr>
          <w:color w:val="000000"/>
        </w:rPr>
        <w:t xml:space="preserve"> </w:t>
      </w:r>
      <w:r>
        <w:t>connectionString="DefaultEndpointsProtocol=https;AccountName=[accountname];AccountKey=[accesskey]"/&gt;</w:t>
      </w:r>
    </w:p>
    <w:p w14:paraId="47ABA4FC" w14:textId="77777777" w:rsidR="00360DA7" w:rsidRDefault="00360DA7" w:rsidP="00360DA7">
      <w:pPr>
        <w:pStyle w:val="Kdblokk"/>
        <w:jc w:val="left"/>
        <w:rPr>
          <w:color w:val="000000"/>
        </w:rPr>
      </w:pPr>
      <w:r>
        <w:rPr>
          <w:color w:val="000000"/>
        </w:rPr>
        <w:t xml:space="preserve">    </w:t>
      </w:r>
      <w:r>
        <w:t>&lt;/connectionStrings&gt;</w:t>
      </w:r>
    </w:p>
    <w:p w14:paraId="1EE540D3" w14:textId="77777777" w:rsidR="00360DA7" w:rsidRDefault="00360DA7" w:rsidP="00360DA7">
      <w:pPr>
        <w:pStyle w:val="Listaszerbekezds"/>
      </w:pPr>
      <w:r>
        <w:t>Magyarázat:</w:t>
      </w:r>
    </w:p>
    <w:p w14:paraId="5BF499FF" w14:textId="77777777" w:rsidR="00360DA7" w:rsidRDefault="00360DA7" w:rsidP="00360DA7">
      <w:pPr>
        <w:pStyle w:val="Listaszerbekezds"/>
        <w:numPr>
          <w:ilvl w:val="0"/>
          <w:numId w:val="32"/>
        </w:numPr>
      </w:pPr>
      <w:r>
        <w:t>a WebJob SDK jobjai néhány default értékkel keresik az App.configban a kulcsokat. Ezek közül az egyik az AzureWebJobsStorage, ahonnan az inputot várják és ahová az outputot teszik. A másik az AzureWebJobsDashboard, ahová naplózáshoz szükséges információk kerülnek. Saját kulccsal is felvehetjük ezeket az értékeket, ekkor ezt a JobHost osztálynak meg kell adni.</w:t>
      </w:r>
    </w:p>
    <w:p w14:paraId="51C4A015" w14:textId="77777777" w:rsidR="00360DA7" w:rsidRDefault="00360DA7" w:rsidP="00360DA7">
      <w:pPr>
        <w:pStyle w:val="Listaszerbekezds"/>
        <w:numPr>
          <w:ilvl w:val="0"/>
          <w:numId w:val="30"/>
        </w:numPr>
      </w:pPr>
      <w:r>
        <w:t>Ezután már publikálnunk kell a WebJobunkat. Ehhez kattintsunk jobb gombbal a projektre, majd válasszuk a Publish as Azure WebJob opciót:</w:t>
      </w:r>
    </w:p>
    <w:p w14:paraId="7F3E144D" w14:textId="44F1BC23" w:rsidR="00360DA7" w:rsidRDefault="00360DA7" w:rsidP="00360DA7">
      <w:pPr>
        <w:pStyle w:val="Listaszerbekezds"/>
        <w:jc w:val="center"/>
      </w:pPr>
      <w:r>
        <w:rPr>
          <w:noProof/>
        </w:rPr>
        <w:drawing>
          <wp:inline distT="0" distB="0" distL="0" distR="0" wp14:anchorId="1D501867" wp14:editId="5B757AB8">
            <wp:extent cx="4612005" cy="2449195"/>
            <wp:effectExtent l="0" t="0" r="0" b="825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C38A" w14:textId="77777777" w:rsidR="00360DA7" w:rsidRDefault="00360DA7" w:rsidP="00360DA7">
      <w:pPr>
        <w:pStyle w:val="Listaszerbekezds"/>
      </w:pPr>
      <w:r>
        <w:t>A név lehet tetszőleges, a WebJob run mode legyen „Run Continuously”. Miután az OK gombra kattintunk, a webalkalmazás publikálásához hasonló varázsló fogad minket. Importáljuk ugyanazt a Publishsettings fájlt, mint korábban, majd kattintsunk a Publish gombra.</w:t>
      </w:r>
    </w:p>
    <w:p w14:paraId="3E633876" w14:textId="77777777" w:rsidR="00360DA7" w:rsidRDefault="00360DA7" w:rsidP="00360DA7">
      <w:pPr>
        <w:pStyle w:val="Listaszerbekezds"/>
        <w:numPr>
          <w:ilvl w:val="0"/>
          <w:numId w:val="30"/>
        </w:numPr>
      </w:pPr>
      <w:r>
        <w:t>Ha a publikálás végigment, az Azure Portal mutatja a telepített webjobot a webalkalmazás mellett:</w:t>
      </w:r>
    </w:p>
    <w:p w14:paraId="7F79CA99" w14:textId="7A6B0D12" w:rsidR="00360DA7" w:rsidRDefault="00360DA7" w:rsidP="00360DA7">
      <w:pPr>
        <w:pStyle w:val="Listaszerbekezds"/>
        <w:jc w:val="center"/>
      </w:pPr>
      <w:r>
        <w:rPr>
          <w:noProof/>
        </w:rPr>
        <w:lastRenderedPageBreak/>
        <w:drawing>
          <wp:inline distT="0" distB="0" distL="0" distR="0" wp14:anchorId="24C4DD38" wp14:editId="0ACD20AC">
            <wp:extent cx="3816350" cy="2544445"/>
            <wp:effectExtent l="0" t="0" r="0" b="825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5793" w14:textId="77777777" w:rsidR="00360DA7" w:rsidRDefault="00360DA7" w:rsidP="00360DA7">
      <w:pPr>
        <w:pStyle w:val="Listaszerbekezds"/>
      </w:pPr>
      <w:r>
        <w:t>Megnézhetjük pl. a naplóbejegyzéseket a jobb oldali linkre kattintva.</w:t>
      </w:r>
    </w:p>
    <w:p w14:paraId="04529652" w14:textId="77777777" w:rsidR="00360DA7" w:rsidRDefault="00360DA7" w:rsidP="00360DA7">
      <w:pPr>
        <w:pStyle w:val="Tipp"/>
      </w:pPr>
      <w:r>
        <w:t>Ezen a ponton dönthetünk, hogy megvalósítjuk a képfeltöltő webalkalmazást vagy sem. Ha nem szeretnénk, akkor kézzel is létrehozhatjuk az „images” konténert a blob accountban, aztán Visual Studioból feltölthetünk egy képet.</w:t>
      </w:r>
    </w:p>
    <w:p w14:paraId="6F5D7B43" w14:textId="77777777" w:rsidR="00360DA7" w:rsidRDefault="00360DA7" w:rsidP="00360DA7">
      <w:pPr>
        <w:pStyle w:val="Cmsor2"/>
      </w:pPr>
      <w:r>
        <w:t>Webalkalmazás módosítása</w:t>
      </w:r>
    </w:p>
    <w:p w14:paraId="704EB15F" w14:textId="77777777" w:rsidR="00360DA7" w:rsidRDefault="00360DA7" w:rsidP="00360DA7">
      <w:r>
        <w:t>Módosítsuk a webalkalmazást úgy, hogy ezen keresztül történjen a feltöltés.</w:t>
      </w:r>
    </w:p>
    <w:p w14:paraId="15F7896B" w14:textId="77777777" w:rsidR="00360DA7" w:rsidRDefault="00360DA7" w:rsidP="00360DA7">
      <w:pPr>
        <w:pStyle w:val="Listaszerbekezds"/>
        <w:numPr>
          <w:ilvl w:val="0"/>
          <w:numId w:val="33"/>
        </w:numPr>
      </w:pPr>
      <w:r>
        <w:t>Amikor a WebJob projektet létrehoztuk, akkor ez automatikusan betöltötte a szükséges NuGet csomagokat. Ezek közül az egyik a WindowsAzure.Storage, amelyet a feltöltéshez is használnunk kell. Először tehát a Solutionön nyomjunk jobb gombot, majd a Manage NuGet Packages for Solution opciót választva telepítsük fel a WebJob projektbe már telepített NuGet csomagot a webes alkalmazásba is.</w:t>
      </w:r>
    </w:p>
    <w:p w14:paraId="545F83BE" w14:textId="2426EA37" w:rsidR="00360DA7" w:rsidRDefault="00360DA7" w:rsidP="00360DA7">
      <w:pPr>
        <w:pStyle w:val="Listaszerbekezds"/>
        <w:jc w:val="center"/>
      </w:pPr>
      <w:r>
        <w:rPr>
          <w:noProof/>
        </w:rPr>
        <w:drawing>
          <wp:inline distT="0" distB="0" distL="0" distR="0" wp14:anchorId="2F6770DB" wp14:editId="03F33438">
            <wp:extent cx="4531995" cy="1677670"/>
            <wp:effectExtent l="0" t="0" r="190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00DD" w14:textId="34FAEE7E" w:rsidR="00360DA7" w:rsidRDefault="00360DA7" w:rsidP="00360DA7">
      <w:pPr>
        <w:pStyle w:val="Listaszerbekezds"/>
        <w:numPr>
          <w:ilvl w:val="0"/>
          <w:numId w:val="33"/>
        </w:numPr>
      </w:pPr>
      <w:r>
        <w:t>Ezután módosítsuk a Vie</w:t>
      </w:r>
      <w:r w:rsidR="004776CB">
        <w:t>w</w:t>
      </w:r>
      <w:r>
        <w:t>s/Home/Index.cshtml fájlt az alábbiaknak megfelelően (mivel a gyakorlatnak nem célja a webfejlesztés bemutatása, így ezt akár előre ki is rakhatjuk a hallgatóknak valahová, ahonnan letölthetik és beilleszthetik; új kódrészlet sárgával kiemelve):</w:t>
      </w:r>
    </w:p>
    <w:p w14:paraId="1E840D42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highlight w:val="white"/>
        </w:rPr>
        <w:lastRenderedPageBreak/>
        <w:t>&lt;</w:t>
      </w:r>
      <w:r>
        <w:rPr>
          <w:color w:val="800000"/>
          <w:highlight w:val="white"/>
        </w:rPr>
        <w:t>div</w:t>
      </w:r>
      <w:r>
        <w:rPr>
          <w:color w:val="000000"/>
          <w:highlight w:val="white"/>
        </w:rPr>
        <w:t xml:space="preserve"> </w:t>
      </w:r>
      <w:r>
        <w:rPr>
          <w:color w:val="FF0000"/>
          <w:highlight w:val="white"/>
        </w:rPr>
        <w:t>class</w:t>
      </w:r>
      <w:r>
        <w:rPr>
          <w:highlight w:val="white"/>
        </w:rPr>
        <w:t>="jumbotron"&gt;</w:t>
      </w:r>
    </w:p>
    <w:p w14:paraId="4AFD50E7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</w:t>
      </w:r>
      <w:r>
        <w:rPr>
          <w:highlight w:val="white"/>
        </w:rPr>
        <w:t>&lt;</w:t>
      </w:r>
      <w:r>
        <w:rPr>
          <w:color w:val="800000"/>
          <w:highlight w:val="white"/>
        </w:rPr>
        <w:t>h1</w:t>
      </w:r>
      <w:r>
        <w:rPr>
          <w:highlight w:val="white"/>
        </w:rPr>
        <w:t>&gt;</w:t>
      </w:r>
      <w:r>
        <w:rPr>
          <w:color w:val="000000"/>
          <w:highlight w:val="white"/>
        </w:rPr>
        <w:t>ASP.NET</w:t>
      </w:r>
      <w:r>
        <w:rPr>
          <w:highlight w:val="white"/>
        </w:rPr>
        <w:t>&lt;/</w:t>
      </w:r>
      <w:r>
        <w:rPr>
          <w:color w:val="800000"/>
          <w:highlight w:val="white"/>
        </w:rPr>
        <w:t>h1</w:t>
      </w:r>
      <w:r>
        <w:rPr>
          <w:highlight w:val="white"/>
        </w:rPr>
        <w:t>&gt;</w:t>
      </w:r>
    </w:p>
    <w:p w14:paraId="73158309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</w:t>
      </w:r>
      <w:r>
        <w:rPr>
          <w:highlight w:val="white"/>
        </w:rPr>
        <w:t>&lt;</w:t>
      </w:r>
      <w:r>
        <w:rPr>
          <w:color w:val="800000"/>
          <w:highlight w:val="white"/>
        </w:rPr>
        <w:t>p</w:t>
      </w:r>
      <w:r>
        <w:rPr>
          <w:color w:val="000000"/>
          <w:highlight w:val="white"/>
        </w:rPr>
        <w:t xml:space="preserve"> </w:t>
      </w:r>
      <w:r>
        <w:rPr>
          <w:color w:val="FF0000"/>
          <w:highlight w:val="white"/>
        </w:rPr>
        <w:t>class</w:t>
      </w:r>
      <w:r>
        <w:rPr>
          <w:highlight w:val="white"/>
        </w:rPr>
        <w:t>="lead"&gt;</w:t>
      </w:r>
      <w:r>
        <w:rPr>
          <w:color w:val="000000"/>
          <w:highlight w:val="white"/>
        </w:rPr>
        <w:t>ASP.NET is a free web framework for building great Web sites and Web applications using HTML, CSS and JavaScript.</w:t>
      </w:r>
      <w:r>
        <w:rPr>
          <w:highlight w:val="white"/>
        </w:rPr>
        <w:t>&lt;/</w:t>
      </w:r>
      <w:r>
        <w:rPr>
          <w:color w:val="800000"/>
          <w:highlight w:val="white"/>
        </w:rPr>
        <w:t>p</w:t>
      </w:r>
      <w:r>
        <w:rPr>
          <w:highlight w:val="white"/>
        </w:rPr>
        <w:t>&gt;</w:t>
      </w:r>
    </w:p>
    <w:p w14:paraId="1B50D74C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</w:t>
      </w:r>
      <w:r>
        <w:rPr>
          <w:highlight w:val="white"/>
        </w:rPr>
        <w:t>&lt;</w:t>
      </w:r>
      <w:r>
        <w:rPr>
          <w:color w:val="800000"/>
          <w:highlight w:val="white"/>
        </w:rPr>
        <w:t>p</w:t>
      </w:r>
      <w:r>
        <w:rPr>
          <w:highlight w:val="white"/>
        </w:rPr>
        <w:t>&gt;&lt;</w:t>
      </w:r>
      <w:r>
        <w:rPr>
          <w:color w:val="800000"/>
          <w:highlight w:val="white"/>
        </w:rPr>
        <w:t>a</w:t>
      </w:r>
      <w:r>
        <w:rPr>
          <w:color w:val="000000"/>
          <w:highlight w:val="white"/>
        </w:rPr>
        <w:t xml:space="preserve"> </w:t>
      </w:r>
      <w:r>
        <w:rPr>
          <w:color w:val="FF0000"/>
          <w:highlight w:val="white"/>
        </w:rPr>
        <w:t>href</w:t>
      </w:r>
      <w:r>
        <w:rPr>
          <w:highlight w:val="white"/>
        </w:rPr>
        <w:t>="http://asp.net"</w:t>
      </w:r>
      <w:r>
        <w:rPr>
          <w:color w:val="000000"/>
          <w:highlight w:val="white"/>
        </w:rPr>
        <w:t xml:space="preserve"> </w:t>
      </w:r>
      <w:r>
        <w:rPr>
          <w:color w:val="FF0000"/>
          <w:highlight w:val="white"/>
        </w:rPr>
        <w:t>class</w:t>
      </w:r>
      <w:r>
        <w:rPr>
          <w:highlight w:val="white"/>
        </w:rPr>
        <w:t>="btn btn-primary btn-lg"&gt;</w:t>
      </w:r>
      <w:r>
        <w:rPr>
          <w:color w:val="000000"/>
          <w:highlight w:val="white"/>
        </w:rPr>
        <w:t xml:space="preserve">Learn more </w:t>
      </w:r>
      <w:r>
        <w:rPr>
          <w:color w:val="FF0000"/>
          <w:highlight w:val="white"/>
        </w:rPr>
        <w:t>&amp;raquo;</w:t>
      </w:r>
      <w:r>
        <w:rPr>
          <w:highlight w:val="white"/>
        </w:rPr>
        <w:t>&lt;/</w:t>
      </w:r>
      <w:r>
        <w:rPr>
          <w:color w:val="800000"/>
          <w:highlight w:val="white"/>
        </w:rPr>
        <w:t>a</w:t>
      </w:r>
      <w:r>
        <w:rPr>
          <w:highlight w:val="white"/>
        </w:rPr>
        <w:t>&gt;&lt;/</w:t>
      </w:r>
      <w:r>
        <w:rPr>
          <w:color w:val="800000"/>
          <w:highlight w:val="white"/>
        </w:rPr>
        <w:t>p</w:t>
      </w:r>
      <w:r>
        <w:rPr>
          <w:highlight w:val="white"/>
        </w:rPr>
        <w:t>&gt;</w:t>
      </w:r>
    </w:p>
    <w:p w14:paraId="07604F29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highlight w:val="white"/>
        </w:rPr>
        <w:t>&lt;/</w:t>
      </w:r>
      <w:r>
        <w:rPr>
          <w:color w:val="800000"/>
          <w:highlight w:val="white"/>
        </w:rPr>
        <w:t>div</w:t>
      </w:r>
      <w:r>
        <w:rPr>
          <w:highlight w:val="white"/>
        </w:rPr>
        <w:t>&gt;</w:t>
      </w:r>
    </w:p>
    <w:p w14:paraId="14C9957D" w14:textId="77777777" w:rsidR="00360DA7" w:rsidRDefault="00360DA7" w:rsidP="00360DA7">
      <w:pPr>
        <w:pStyle w:val="Kdblokk"/>
        <w:rPr>
          <w:color w:val="000000"/>
          <w:highlight w:val="yellow"/>
        </w:rPr>
      </w:pPr>
      <w:r>
        <w:rPr>
          <w:highlight w:val="yellow"/>
        </w:rPr>
        <w:t>&lt;</w:t>
      </w:r>
      <w:r>
        <w:rPr>
          <w:color w:val="800000"/>
          <w:highlight w:val="yellow"/>
        </w:rPr>
        <w:t>div</w:t>
      </w:r>
      <w:r>
        <w:rPr>
          <w:color w:val="000000"/>
          <w:highlight w:val="yellow"/>
        </w:rPr>
        <w:t xml:space="preserve"> </w:t>
      </w:r>
      <w:r>
        <w:rPr>
          <w:color w:val="FF0000"/>
          <w:highlight w:val="yellow"/>
        </w:rPr>
        <w:t>class</w:t>
      </w:r>
      <w:r>
        <w:rPr>
          <w:highlight w:val="yellow"/>
        </w:rPr>
        <w:t>="row"&gt;</w:t>
      </w:r>
    </w:p>
    <w:p w14:paraId="14789BBA" w14:textId="77777777" w:rsidR="00360DA7" w:rsidRDefault="00360DA7" w:rsidP="00360DA7">
      <w:pPr>
        <w:pStyle w:val="Kdblokk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  </w:t>
      </w:r>
      <w:r>
        <w:rPr>
          <w:highlight w:val="yellow"/>
        </w:rPr>
        <w:t>&lt;</w:t>
      </w:r>
      <w:r>
        <w:rPr>
          <w:color w:val="800000"/>
          <w:highlight w:val="yellow"/>
        </w:rPr>
        <w:t>div</w:t>
      </w:r>
      <w:r>
        <w:rPr>
          <w:color w:val="000000"/>
          <w:highlight w:val="yellow"/>
        </w:rPr>
        <w:t xml:space="preserve"> </w:t>
      </w:r>
      <w:r>
        <w:rPr>
          <w:color w:val="FF0000"/>
          <w:highlight w:val="yellow"/>
        </w:rPr>
        <w:t>class</w:t>
      </w:r>
      <w:r>
        <w:rPr>
          <w:highlight w:val="yellow"/>
        </w:rPr>
        <w:t>="col-md-4"&gt;</w:t>
      </w:r>
    </w:p>
    <w:p w14:paraId="71FAF4B3" w14:textId="77777777" w:rsidR="00360DA7" w:rsidRDefault="00360DA7" w:rsidP="00360DA7">
      <w:pPr>
        <w:pStyle w:val="Kdblokk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  @</w:t>
      </w:r>
      <w:r>
        <w:rPr>
          <w:highlight w:val="yellow"/>
        </w:rPr>
        <w:t>using</w:t>
      </w:r>
      <w:r>
        <w:rPr>
          <w:color w:val="000000"/>
          <w:highlight w:val="yellow"/>
        </w:rPr>
        <w:t xml:space="preserve">( Html.BeginForm( </w:t>
      </w:r>
      <w:r>
        <w:rPr>
          <w:color w:val="A31515"/>
          <w:highlight w:val="yellow"/>
        </w:rPr>
        <w:t>"Upload"</w:t>
      </w:r>
      <w:r>
        <w:rPr>
          <w:color w:val="000000"/>
          <w:highlight w:val="yellow"/>
        </w:rPr>
        <w:t xml:space="preserve">, </w:t>
      </w:r>
      <w:r>
        <w:rPr>
          <w:color w:val="A31515"/>
          <w:highlight w:val="yellow"/>
        </w:rPr>
        <w:t>"Home"</w:t>
      </w:r>
      <w:r>
        <w:rPr>
          <w:color w:val="000000"/>
          <w:highlight w:val="yellow"/>
        </w:rPr>
        <w:t xml:space="preserve">, </w:t>
      </w:r>
      <w:r>
        <w:rPr>
          <w:color w:val="2B91AF"/>
          <w:highlight w:val="yellow"/>
        </w:rPr>
        <w:t>FormMethod</w:t>
      </w:r>
      <w:r>
        <w:rPr>
          <w:color w:val="000000"/>
          <w:highlight w:val="yellow"/>
        </w:rPr>
        <w:t xml:space="preserve">.Post, </w:t>
      </w:r>
      <w:r>
        <w:rPr>
          <w:highlight w:val="yellow"/>
        </w:rPr>
        <w:t>new</w:t>
      </w:r>
      <w:r>
        <w:rPr>
          <w:color w:val="000000"/>
          <w:highlight w:val="yellow"/>
        </w:rPr>
        <w:t xml:space="preserve"> { enctype = </w:t>
      </w:r>
      <w:r>
        <w:rPr>
          <w:color w:val="A31515"/>
          <w:highlight w:val="yellow"/>
        </w:rPr>
        <w:t>"multipart/form-data"</w:t>
      </w:r>
      <w:r>
        <w:rPr>
          <w:color w:val="000000"/>
          <w:highlight w:val="yellow"/>
        </w:rPr>
        <w:t xml:space="preserve"> } ) )</w:t>
      </w:r>
    </w:p>
    <w:p w14:paraId="438A77D4" w14:textId="77777777" w:rsidR="00360DA7" w:rsidRDefault="00360DA7" w:rsidP="00360DA7">
      <w:pPr>
        <w:pStyle w:val="Kdblokk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  {</w:t>
      </w:r>
    </w:p>
    <w:p w14:paraId="3223E326" w14:textId="77777777" w:rsidR="00360DA7" w:rsidRDefault="00360DA7" w:rsidP="00360DA7">
      <w:pPr>
        <w:pStyle w:val="Kdblokk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     </w:t>
      </w:r>
      <w:r>
        <w:rPr>
          <w:highlight w:val="yellow"/>
        </w:rPr>
        <w:t>&lt;</w:t>
      </w:r>
      <w:r>
        <w:rPr>
          <w:color w:val="800000"/>
          <w:highlight w:val="yellow"/>
        </w:rPr>
        <w:t>input</w:t>
      </w:r>
      <w:r>
        <w:rPr>
          <w:color w:val="000000"/>
          <w:highlight w:val="yellow"/>
        </w:rPr>
        <w:t xml:space="preserve"> </w:t>
      </w:r>
      <w:r>
        <w:rPr>
          <w:color w:val="FF0000"/>
          <w:highlight w:val="yellow"/>
        </w:rPr>
        <w:t>type</w:t>
      </w:r>
      <w:r>
        <w:rPr>
          <w:highlight w:val="yellow"/>
        </w:rPr>
        <w:t>="file"</w:t>
      </w:r>
      <w:r>
        <w:rPr>
          <w:color w:val="000000"/>
          <w:highlight w:val="yellow"/>
        </w:rPr>
        <w:t xml:space="preserve"> </w:t>
      </w:r>
      <w:r>
        <w:rPr>
          <w:color w:val="FF0000"/>
          <w:highlight w:val="yellow"/>
        </w:rPr>
        <w:t>name</w:t>
      </w:r>
      <w:r>
        <w:rPr>
          <w:highlight w:val="yellow"/>
        </w:rPr>
        <w:t>="file"</w:t>
      </w:r>
      <w:r>
        <w:rPr>
          <w:color w:val="000000"/>
          <w:highlight w:val="yellow"/>
        </w:rPr>
        <w:t xml:space="preserve"> </w:t>
      </w:r>
      <w:r>
        <w:rPr>
          <w:highlight w:val="yellow"/>
        </w:rPr>
        <w:t>/&gt;</w:t>
      </w:r>
    </w:p>
    <w:p w14:paraId="25CDE832" w14:textId="77777777" w:rsidR="00360DA7" w:rsidRDefault="00360DA7" w:rsidP="00360DA7">
      <w:pPr>
        <w:pStyle w:val="Kdblokk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     </w:t>
      </w:r>
      <w:r>
        <w:rPr>
          <w:highlight w:val="yellow"/>
        </w:rPr>
        <w:t>&lt;</w:t>
      </w:r>
      <w:r>
        <w:rPr>
          <w:color w:val="800000"/>
          <w:highlight w:val="yellow"/>
        </w:rPr>
        <w:t>input</w:t>
      </w:r>
      <w:r>
        <w:rPr>
          <w:color w:val="000000"/>
          <w:highlight w:val="yellow"/>
        </w:rPr>
        <w:t xml:space="preserve"> </w:t>
      </w:r>
      <w:r>
        <w:rPr>
          <w:color w:val="FF0000"/>
          <w:highlight w:val="yellow"/>
        </w:rPr>
        <w:t>type</w:t>
      </w:r>
      <w:r>
        <w:rPr>
          <w:highlight w:val="yellow"/>
        </w:rPr>
        <w:t>="submit"</w:t>
      </w:r>
      <w:r>
        <w:rPr>
          <w:color w:val="000000"/>
          <w:highlight w:val="yellow"/>
        </w:rPr>
        <w:t xml:space="preserve"> </w:t>
      </w:r>
      <w:r>
        <w:rPr>
          <w:color w:val="FF0000"/>
          <w:highlight w:val="yellow"/>
        </w:rPr>
        <w:t>name</w:t>
      </w:r>
      <w:r>
        <w:rPr>
          <w:highlight w:val="yellow"/>
        </w:rPr>
        <w:t>="Submit"</w:t>
      </w:r>
      <w:r>
        <w:rPr>
          <w:color w:val="000000"/>
          <w:highlight w:val="yellow"/>
        </w:rPr>
        <w:t xml:space="preserve"> </w:t>
      </w:r>
      <w:r>
        <w:rPr>
          <w:color w:val="FF0000"/>
          <w:highlight w:val="yellow"/>
        </w:rPr>
        <w:t>id</w:t>
      </w:r>
      <w:r>
        <w:rPr>
          <w:highlight w:val="yellow"/>
        </w:rPr>
        <w:t>="Submit"</w:t>
      </w:r>
      <w:r>
        <w:rPr>
          <w:color w:val="000000"/>
          <w:highlight w:val="yellow"/>
        </w:rPr>
        <w:t xml:space="preserve"> </w:t>
      </w:r>
      <w:r>
        <w:rPr>
          <w:color w:val="FF0000"/>
          <w:highlight w:val="yellow"/>
        </w:rPr>
        <w:t>value</w:t>
      </w:r>
      <w:r>
        <w:rPr>
          <w:highlight w:val="yellow"/>
        </w:rPr>
        <w:t>="Upload"</w:t>
      </w:r>
      <w:r>
        <w:rPr>
          <w:color w:val="000000"/>
          <w:highlight w:val="yellow"/>
        </w:rPr>
        <w:t xml:space="preserve"> </w:t>
      </w:r>
      <w:r>
        <w:rPr>
          <w:highlight w:val="yellow"/>
        </w:rPr>
        <w:t>/&gt;</w:t>
      </w:r>
    </w:p>
    <w:p w14:paraId="67519343" w14:textId="77777777" w:rsidR="00360DA7" w:rsidRDefault="00360DA7" w:rsidP="00360DA7">
      <w:pPr>
        <w:pStyle w:val="Kdblokk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  }</w:t>
      </w:r>
    </w:p>
    <w:p w14:paraId="3F8B6E05" w14:textId="77777777" w:rsidR="00360DA7" w:rsidRDefault="00360DA7" w:rsidP="00360DA7">
      <w:pPr>
        <w:pStyle w:val="Kdblokk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  </w:t>
      </w:r>
      <w:r>
        <w:rPr>
          <w:highlight w:val="yellow"/>
        </w:rPr>
        <w:t>&lt;/</w:t>
      </w:r>
      <w:r>
        <w:rPr>
          <w:color w:val="800000"/>
          <w:highlight w:val="yellow"/>
        </w:rPr>
        <w:t>div</w:t>
      </w:r>
      <w:r>
        <w:rPr>
          <w:highlight w:val="yellow"/>
        </w:rPr>
        <w:t>&gt;</w:t>
      </w:r>
    </w:p>
    <w:p w14:paraId="6308993F" w14:textId="77777777" w:rsidR="00360DA7" w:rsidRPr="004776CB" w:rsidRDefault="00360DA7" w:rsidP="00360DA7">
      <w:pPr>
        <w:pStyle w:val="Kdblokk"/>
        <w:rPr>
          <w:color w:val="000000"/>
          <w:highlight w:val="yellow"/>
        </w:rPr>
      </w:pPr>
      <w:r w:rsidRPr="004776CB">
        <w:rPr>
          <w:highlight w:val="yellow"/>
        </w:rPr>
        <w:t>&lt;/</w:t>
      </w:r>
      <w:r w:rsidRPr="004776CB">
        <w:rPr>
          <w:color w:val="800000"/>
          <w:highlight w:val="yellow"/>
        </w:rPr>
        <w:t>div</w:t>
      </w:r>
      <w:r w:rsidRPr="004776CB">
        <w:rPr>
          <w:highlight w:val="yellow"/>
        </w:rPr>
        <w:t>&gt;</w:t>
      </w:r>
    </w:p>
    <w:p w14:paraId="5BEBE126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highlight w:val="white"/>
        </w:rPr>
        <w:t>&lt;</w:t>
      </w:r>
      <w:r>
        <w:rPr>
          <w:color w:val="800000"/>
          <w:highlight w:val="white"/>
        </w:rPr>
        <w:t>div</w:t>
      </w:r>
      <w:r>
        <w:rPr>
          <w:color w:val="000000"/>
          <w:highlight w:val="white"/>
        </w:rPr>
        <w:t xml:space="preserve"> </w:t>
      </w:r>
      <w:r>
        <w:rPr>
          <w:color w:val="FF0000"/>
          <w:highlight w:val="white"/>
        </w:rPr>
        <w:t>class</w:t>
      </w:r>
      <w:r>
        <w:rPr>
          <w:highlight w:val="white"/>
        </w:rPr>
        <w:t>="row"&gt;</w:t>
      </w:r>
    </w:p>
    <w:p w14:paraId="032951CA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</w:t>
      </w:r>
      <w:r>
        <w:rPr>
          <w:highlight w:val="white"/>
        </w:rPr>
        <w:t>&lt;</w:t>
      </w:r>
      <w:r>
        <w:rPr>
          <w:color w:val="800000"/>
          <w:highlight w:val="white"/>
        </w:rPr>
        <w:t>div</w:t>
      </w:r>
      <w:r>
        <w:rPr>
          <w:color w:val="000000"/>
          <w:highlight w:val="white"/>
        </w:rPr>
        <w:t xml:space="preserve"> </w:t>
      </w:r>
      <w:r>
        <w:rPr>
          <w:color w:val="FF0000"/>
          <w:highlight w:val="white"/>
        </w:rPr>
        <w:t>class</w:t>
      </w:r>
      <w:r>
        <w:rPr>
          <w:highlight w:val="white"/>
        </w:rPr>
        <w:t>="col-md-4"&gt;</w:t>
      </w:r>
    </w:p>
    <w:p w14:paraId="633363D5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</w:t>
      </w:r>
      <w:r>
        <w:rPr>
          <w:highlight w:val="white"/>
        </w:rPr>
        <w:t>&lt;</w:t>
      </w:r>
      <w:r>
        <w:rPr>
          <w:color w:val="800000"/>
          <w:highlight w:val="white"/>
        </w:rPr>
        <w:t>h2</w:t>
      </w:r>
      <w:r>
        <w:rPr>
          <w:highlight w:val="white"/>
        </w:rPr>
        <w:t>&gt;</w:t>
      </w:r>
      <w:r>
        <w:rPr>
          <w:color w:val="000000"/>
          <w:highlight w:val="white"/>
        </w:rPr>
        <w:t>Getting started</w:t>
      </w:r>
      <w:r>
        <w:rPr>
          <w:highlight w:val="white"/>
        </w:rPr>
        <w:t>&lt;/</w:t>
      </w:r>
      <w:r>
        <w:rPr>
          <w:color w:val="800000"/>
          <w:highlight w:val="white"/>
        </w:rPr>
        <w:t>h2</w:t>
      </w:r>
      <w:r>
        <w:rPr>
          <w:highlight w:val="white"/>
        </w:rPr>
        <w:t>&gt;</w:t>
      </w:r>
    </w:p>
    <w:p w14:paraId="4589DE16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</w:t>
      </w:r>
      <w:r>
        <w:rPr>
          <w:highlight w:val="white"/>
        </w:rPr>
        <w:t>&lt;</w:t>
      </w:r>
      <w:r>
        <w:rPr>
          <w:color w:val="800000"/>
          <w:highlight w:val="white"/>
        </w:rPr>
        <w:t>p</w:t>
      </w:r>
      <w:r>
        <w:rPr>
          <w:highlight w:val="white"/>
        </w:rPr>
        <w:t>&gt;</w:t>
      </w:r>
    </w:p>
    <w:p w14:paraId="5519DE90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ASP.NET MVC gives you a powerful, patterns-based way to build dynamic websites that      </w:t>
      </w:r>
    </w:p>
    <w:p w14:paraId="5C7C1BB8" w14:textId="27214171" w:rsidR="00360DA7" w:rsidRDefault="00360DA7" w:rsidP="00360DA7">
      <w:pPr>
        <w:pStyle w:val="Listaszerbekezds"/>
        <w:numPr>
          <w:ilvl w:val="0"/>
          <w:numId w:val="33"/>
        </w:numPr>
      </w:pPr>
      <w:r>
        <w:t xml:space="preserve">Ezután pedig a Controllers/HomeController.cs állományban a HomeController osztályt egészítsük ki az alábbi kóddal (ne felejtsük el megadni a helyes connection stringet, amely a blob accountra mutat; részletes magyarázat az alábbi kódrészletről az Adattárolás 1 </w:t>
      </w:r>
      <w:r w:rsidR="0025633D">
        <w:t>gyakorlati útmutatóban</w:t>
      </w:r>
      <w:r>
        <w:t xml:space="preserve"> található):</w:t>
      </w:r>
    </w:p>
    <w:p w14:paraId="204040C8" w14:textId="3B648F06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FF"/>
          <w:highlight w:val="white"/>
        </w:rPr>
        <w:lastRenderedPageBreak/>
        <w:t>private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static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readonly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string</w:t>
      </w:r>
      <w:r>
        <w:rPr>
          <w:color w:val="000000"/>
          <w:highlight w:val="white"/>
        </w:rPr>
        <w:t xml:space="preserve"> connectionString = </w:t>
      </w:r>
      <w:r>
        <w:rPr>
          <w:highlight w:val="white"/>
        </w:rPr>
        <w:t>""</w:t>
      </w:r>
      <w:r w:rsidR="0025633D">
        <w:rPr>
          <w:highlight w:val="white"/>
        </w:rPr>
        <w:t>;</w:t>
      </w:r>
    </w:p>
    <w:p w14:paraId="5C01F173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FF"/>
          <w:highlight w:val="white"/>
        </w:rPr>
        <w:t>private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static</w:t>
      </w:r>
      <w:r>
        <w:rPr>
          <w:color w:val="000000"/>
          <w:highlight w:val="white"/>
        </w:rPr>
        <w:t xml:space="preserve"> </w:t>
      </w:r>
      <w:r>
        <w:rPr>
          <w:color w:val="2B91AF"/>
          <w:highlight w:val="white"/>
        </w:rPr>
        <w:t>CloudStorageAccount</w:t>
      </w:r>
      <w:r>
        <w:rPr>
          <w:color w:val="000000"/>
          <w:highlight w:val="white"/>
        </w:rPr>
        <w:t xml:space="preserve"> account = </w:t>
      </w:r>
      <w:r>
        <w:rPr>
          <w:color w:val="2B91AF"/>
          <w:highlight w:val="white"/>
        </w:rPr>
        <w:t>CloudStorageAccount</w:t>
      </w:r>
      <w:r>
        <w:rPr>
          <w:color w:val="000000"/>
          <w:highlight w:val="white"/>
        </w:rPr>
        <w:t xml:space="preserve">.Parse( connectionString );       </w:t>
      </w:r>
    </w:p>
    <w:p w14:paraId="5198BCD7" w14:textId="77777777" w:rsidR="00360DA7" w:rsidRDefault="00360DA7" w:rsidP="00360DA7">
      <w:pPr>
        <w:pStyle w:val="Kdblokk"/>
        <w:rPr>
          <w:color w:val="000000"/>
          <w:highlight w:val="white"/>
        </w:rPr>
      </w:pPr>
    </w:p>
    <w:p w14:paraId="6B916BCE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>[</w:t>
      </w:r>
      <w:r>
        <w:rPr>
          <w:color w:val="2B91AF"/>
          <w:highlight w:val="white"/>
        </w:rPr>
        <w:t>HttpPost</w:t>
      </w:r>
      <w:r>
        <w:rPr>
          <w:color w:val="000000"/>
          <w:highlight w:val="white"/>
        </w:rPr>
        <w:t>]</w:t>
      </w:r>
    </w:p>
    <w:p w14:paraId="44E1A6A9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FF"/>
          <w:highlight w:val="white"/>
        </w:rPr>
        <w:t>public</w:t>
      </w:r>
      <w:r>
        <w:rPr>
          <w:color w:val="000000"/>
          <w:highlight w:val="white"/>
        </w:rPr>
        <w:t xml:space="preserve"> </w:t>
      </w:r>
      <w:r>
        <w:rPr>
          <w:color w:val="2B91AF"/>
          <w:highlight w:val="white"/>
        </w:rPr>
        <w:t>ActionResult</w:t>
      </w:r>
      <w:r>
        <w:rPr>
          <w:color w:val="000000"/>
          <w:highlight w:val="white"/>
        </w:rPr>
        <w:t xml:space="preserve"> Upload( </w:t>
      </w:r>
      <w:r>
        <w:rPr>
          <w:color w:val="2B91AF"/>
          <w:highlight w:val="white"/>
        </w:rPr>
        <w:t>HttpPostedFileBase</w:t>
      </w:r>
      <w:r>
        <w:rPr>
          <w:color w:val="000000"/>
          <w:highlight w:val="white"/>
        </w:rPr>
        <w:t xml:space="preserve"> file )</w:t>
      </w:r>
    </w:p>
    <w:p w14:paraId="1FC37FBB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>{</w:t>
      </w:r>
    </w:p>
    <w:p w14:paraId="2A07F6B6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var</w:t>
      </w:r>
      <w:r>
        <w:rPr>
          <w:color w:val="000000"/>
          <w:highlight w:val="white"/>
        </w:rPr>
        <w:t xml:space="preserve"> client = account.CreateCloudBlobClient();</w:t>
      </w:r>
    </w:p>
    <w:p w14:paraId="0E906C6D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</w:t>
      </w: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container = client.GetContainerReference( </w:t>
      </w:r>
      <w:r>
        <w:rPr>
          <w:highlight w:val="white"/>
        </w:rPr>
        <w:t>"images"</w:t>
      </w:r>
      <w:r>
        <w:rPr>
          <w:color w:val="000000"/>
          <w:highlight w:val="white"/>
        </w:rPr>
        <w:t xml:space="preserve"> );</w:t>
      </w:r>
    </w:p>
    <w:p w14:paraId="559C4FF0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container.CreateIfNotExists();</w:t>
      </w:r>
    </w:p>
    <w:p w14:paraId="68B388D2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container.SetPermissions( </w:t>
      </w:r>
      <w:r>
        <w:rPr>
          <w:color w:val="0000FF"/>
          <w:highlight w:val="white"/>
        </w:rPr>
        <w:t>new</w:t>
      </w:r>
      <w:r>
        <w:rPr>
          <w:color w:val="000000"/>
          <w:highlight w:val="white"/>
        </w:rPr>
        <w:t xml:space="preserve"> </w:t>
      </w:r>
      <w:r>
        <w:rPr>
          <w:color w:val="2B91AF"/>
          <w:highlight w:val="white"/>
        </w:rPr>
        <w:t>BlobContainerPermissions</w:t>
      </w:r>
      <w:r>
        <w:rPr>
          <w:color w:val="000000"/>
          <w:highlight w:val="white"/>
        </w:rPr>
        <w:t xml:space="preserve"> { </w:t>
      </w:r>
    </w:p>
    <w:p w14:paraId="4A94C9F0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                               PublicAccess = </w:t>
      </w:r>
      <w:r>
        <w:rPr>
          <w:color w:val="2B91AF"/>
          <w:highlight w:val="white"/>
        </w:rPr>
        <w:t>BlobContainerPublicAccessType</w:t>
      </w:r>
      <w:r>
        <w:rPr>
          <w:color w:val="000000"/>
          <w:highlight w:val="white"/>
        </w:rPr>
        <w:t>.Off } );</w:t>
      </w:r>
    </w:p>
    <w:p w14:paraId="4913DA5F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FF"/>
          <w:highlight w:val="white"/>
        </w:rPr>
        <w:t xml:space="preserve">  var</w:t>
      </w:r>
      <w:r>
        <w:rPr>
          <w:color w:val="000000"/>
          <w:highlight w:val="white"/>
        </w:rPr>
        <w:t xml:space="preserve"> blob = container.GetBlockBlobReference( file.FileName );</w:t>
      </w:r>
    </w:p>
    <w:p w14:paraId="19AD54B7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</w:t>
      </w:r>
      <w:r>
        <w:rPr>
          <w:color w:val="0000FF"/>
          <w:highlight w:val="white"/>
        </w:rPr>
        <w:t>var</w:t>
      </w:r>
      <w:r>
        <w:rPr>
          <w:color w:val="000000"/>
          <w:highlight w:val="white"/>
        </w:rPr>
        <w:t xml:space="preserve"> bytes = </w:t>
      </w:r>
      <w:r>
        <w:rPr>
          <w:color w:val="0000FF"/>
          <w:highlight w:val="white"/>
        </w:rPr>
        <w:t>new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byte</w:t>
      </w:r>
      <w:r>
        <w:rPr>
          <w:color w:val="000000"/>
          <w:highlight w:val="white"/>
        </w:rPr>
        <w:t>[file.InputStream.Length];</w:t>
      </w:r>
    </w:p>
    <w:p w14:paraId="2997C108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file.InputStream.Read( bytes, 0, (</w:t>
      </w:r>
      <w:r>
        <w:rPr>
          <w:color w:val="0000FF"/>
          <w:highlight w:val="white"/>
        </w:rPr>
        <w:t>int</w:t>
      </w:r>
      <w:r>
        <w:rPr>
          <w:color w:val="000000"/>
          <w:highlight w:val="white"/>
        </w:rPr>
        <w:t>)file.InputStream.Length );</w:t>
      </w:r>
    </w:p>
    <w:p w14:paraId="3DD50D7F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blob.UploadFromByteArray( bytes , 0, bytes.Length );</w:t>
      </w:r>
    </w:p>
    <w:p w14:paraId="3173A6D1" w14:textId="77777777" w:rsidR="00360DA7" w:rsidRDefault="00360DA7" w:rsidP="00360DA7">
      <w:pPr>
        <w:pStyle w:val="Kdblokk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</w:t>
      </w:r>
      <w:r>
        <w:rPr>
          <w:color w:val="0000FF"/>
          <w:highlight w:val="white"/>
        </w:rPr>
        <w:t>return</w:t>
      </w:r>
      <w:r>
        <w:rPr>
          <w:color w:val="000000"/>
          <w:highlight w:val="white"/>
        </w:rPr>
        <w:t xml:space="preserve"> RedirectToAction( </w:t>
      </w:r>
      <w:r>
        <w:rPr>
          <w:highlight w:val="white"/>
        </w:rPr>
        <w:t>"Index"</w:t>
      </w:r>
      <w:r>
        <w:rPr>
          <w:color w:val="000000"/>
          <w:highlight w:val="white"/>
        </w:rPr>
        <w:t xml:space="preserve"> );</w:t>
      </w:r>
    </w:p>
    <w:p w14:paraId="3CD3660F" w14:textId="77777777" w:rsidR="00360DA7" w:rsidRDefault="00360DA7" w:rsidP="00360DA7">
      <w:pPr>
        <w:pStyle w:val="Kdblokk"/>
      </w:pPr>
      <w:r>
        <w:rPr>
          <w:color w:val="000000"/>
          <w:highlight w:val="white"/>
        </w:rPr>
        <w:t>}</w:t>
      </w:r>
    </w:p>
    <w:p w14:paraId="14FF27E4" w14:textId="77777777" w:rsidR="00360DA7" w:rsidRDefault="00360DA7" w:rsidP="00360DA7">
      <w:pPr>
        <w:pStyle w:val="Listaszerbekezds"/>
        <w:numPr>
          <w:ilvl w:val="0"/>
          <w:numId w:val="33"/>
        </w:numPr>
      </w:pPr>
      <w:r>
        <w:t>Publikáljunk újra, majd próbáljuk ki. Töltsünk fel egy fájlt, aztán Visual Studioból ellenőrizzük, hogy megtörtént-e a feltöltés. Kis idő múlva a kicsinyített másolatnak is meg kell jelennie a másik konténerben.</w:t>
      </w:r>
    </w:p>
    <w:p w14:paraId="1BAA1286" w14:textId="03382026" w:rsidR="00360DA7" w:rsidRDefault="00360DA7" w:rsidP="00360DA7">
      <w:pPr>
        <w:pStyle w:val="Tipp"/>
      </w:pPr>
      <w:r>
        <w:t>A BlobTriggereknek van két nagyon fontos tulajdonságuk. Az egyik, hogy minden blobra pontosan egyszer futnak</w:t>
      </w:r>
      <w:r w:rsidR="0025633D">
        <w:t xml:space="preserve"> le</w:t>
      </w:r>
      <w:r>
        <w:t>. A másik, hogy a belső pollozó algoritmus, amely kiváltja a triggert, a dokumentáció szerint 10 percenként fut. Így tehát akár 10 percet is várni kell, amíg megjelenik az új blob (érdemes lehet tovább folytatni addig a gyakorlatot). Ez alól kivételt képeznek azok a blobok, amelyek WebJobok outputjaként állnak elő a Blob attribútum miatt – ezeket rögtön észreveszi az algoritmus.</w:t>
      </w:r>
    </w:p>
    <w:p w14:paraId="66955719" w14:textId="77777777" w:rsidR="00360DA7" w:rsidRDefault="00360DA7" w:rsidP="00360DA7">
      <w:pPr>
        <w:pStyle w:val="Cmsor1"/>
      </w:pPr>
      <w:r>
        <w:t>Webalkalmazás létrehozása az Azure Marketplace-ből</w:t>
      </w:r>
    </w:p>
    <w:p w14:paraId="0A3B51AC" w14:textId="0FE94747" w:rsidR="00360DA7" w:rsidRDefault="00360DA7" w:rsidP="00360DA7">
      <w:r>
        <w:t>Hozzunk létre egy egyszerű WordPress blogot az Azure MarketPlace-ből! Kattints</w:t>
      </w:r>
      <w:r w:rsidR="004A13FA">
        <w:t>unk az Új gombra, majd válasszu</w:t>
      </w:r>
      <w:r>
        <w:t>k a Piactér felirat mellett az összes megjelenítése gombot:</w:t>
      </w:r>
    </w:p>
    <w:p w14:paraId="20B8E311" w14:textId="4529B0FD" w:rsidR="00360DA7" w:rsidRDefault="00360DA7" w:rsidP="00360DA7">
      <w:pPr>
        <w:jc w:val="center"/>
      </w:pPr>
      <w:r>
        <w:rPr>
          <w:noProof/>
        </w:rPr>
        <w:drawing>
          <wp:inline distT="0" distB="0" distL="0" distR="0" wp14:anchorId="2E614E49" wp14:editId="463A49B0">
            <wp:extent cx="3689350" cy="1725295"/>
            <wp:effectExtent l="0" t="0" r="6350" b="825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C3C3" w14:textId="77777777" w:rsidR="00360DA7" w:rsidRDefault="00360DA7" w:rsidP="00360DA7">
      <w:r>
        <w:lastRenderedPageBreak/>
        <w:t>Ezután ha időnk engedi, kalandozhatunk kicsit a piactéren, vagy akár saját alkalmazásokat is kipróbálhatunk. A gyakorlat során egy egyszerű WordPress site-ot fogunk felhúzni. A keresőbe írjuk be, hogy „WordPress”, majd válasszuk azt a találatot, ahol a gyártó is „WordPress”:</w:t>
      </w:r>
    </w:p>
    <w:p w14:paraId="42C1FFB5" w14:textId="5FE69915" w:rsidR="00360DA7" w:rsidRDefault="00360DA7" w:rsidP="00360DA7">
      <w:pPr>
        <w:jc w:val="center"/>
      </w:pPr>
      <w:r>
        <w:rPr>
          <w:noProof/>
        </w:rPr>
        <w:drawing>
          <wp:inline distT="0" distB="0" distL="0" distR="0" wp14:anchorId="6605205B" wp14:editId="72F2990E">
            <wp:extent cx="4667250" cy="138366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A3F0" w14:textId="66D6CC55" w:rsidR="00360DA7" w:rsidRDefault="00360DA7" w:rsidP="00360DA7">
      <w:r>
        <w:t xml:space="preserve">Ezután kattintsunk a létrehozás gombra, majd körülbelül ugyanazon a varázslón kell végigmennünk, mint a webalkalmazás létrehozásakor. Különbség, hogy meg kell adnunk, milyen adatbázist használjon a WordPress Site-unk. A WordPress a MySql adatbázist szereti, így olyat tudunk létrehozni hozzá. A Database alatt érdemes a </w:t>
      </w:r>
      <w:r w:rsidR="0025633D">
        <w:t>Merkúr (</w:t>
      </w:r>
      <w:r>
        <w:t>Mercury</w:t>
      </w:r>
      <w:r w:rsidR="0025633D">
        <w:t>)</w:t>
      </w:r>
      <w:r>
        <w:t xml:space="preserve"> opciót választani, a hely pedig legyen Észak-Európa (az adatbázis neve tetszőleges, de egyedi):</w:t>
      </w:r>
    </w:p>
    <w:p w14:paraId="4D4CF837" w14:textId="3BEA9A27" w:rsidR="00360DA7" w:rsidRDefault="00360DA7" w:rsidP="00360DA7">
      <w:pPr>
        <w:jc w:val="center"/>
      </w:pPr>
      <w:r>
        <w:rPr>
          <w:noProof/>
        </w:rPr>
        <w:drawing>
          <wp:inline distT="0" distB="0" distL="0" distR="0" wp14:anchorId="6DB73B17" wp14:editId="3CEE295D">
            <wp:extent cx="3856355" cy="352234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4181" w14:textId="77777777" w:rsidR="00360DA7" w:rsidRDefault="00360DA7" w:rsidP="00360DA7">
      <w:r>
        <w:t>A WordPress adatbázist a ClearDB szolgáltatótól kapjuk valójában, ezért a Required Legal Terms fülre is rá kell kattintanunk egyszer, majd az előugró panelen az OK gombot megnyomva tudomásul vehetjük a szerződés feltételeit. Végül a létrehozás gombbal elkészíthetjük az alkalmazást. Ha létrejött a web app, akkor nézzük is meg. Ilyen egyszerűen készíthetünk például WordPress alkalmazást a Piactérről, de sok egyéb típusú szolgáltatáshoz vannak kész sablonok.</w:t>
      </w:r>
    </w:p>
    <w:p w14:paraId="226CBE71" w14:textId="77777777" w:rsidR="00360DA7" w:rsidRDefault="00360DA7" w:rsidP="00360DA7">
      <w:pPr>
        <w:pStyle w:val="Cmsor1"/>
      </w:pPr>
      <w:r>
        <w:lastRenderedPageBreak/>
        <w:t>NodeJS alkalmazás telepítése, Continuous Integration</w:t>
      </w:r>
    </w:p>
    <w:p w14:paraId="40D2C0F4" w14:textId="77777777" w:rsidR="00360DA7" w:rsidRDefault="00360DA7" w:rsidP="00360DA7">
      <w:r>
        <w:t>Ebben a részben egy egyszerű NodeJS alkalmazást fogunk elkészíteni és közben bemutatjuk, hogyan tudjuk continuous integration segítségével ezt telepíteni. Fontos, hogy ennek a fejezetnek nem célja a NodeJS ismertetése, a fókusz azon van, hogy egyrészt ezt a platformot is elbírja a web app, másrészt pedig hogyan kell a continuous integrationt beállítani.</w:t>
      </w:r>
    </w:p>
    <w:p w14:paraId="70412A8D" w14:textId="77777777" w:rsidR="00360DA7" w:rsidRDefault="00360DA7" w:rsidP="00360DA7">
      <w:pPr>
        <w:pStyle w:val="Cmsor2"/>
      </w:pPr>
      <w:r>
        <w:t>Web App létrehozása, Continuous integration engedélyezése</w:t>
      </w:r>
    </w:p>
    <w:p w14:paraId="0F0A623B" w14:textId="77777777" w:rsidR="00360DA7" w:rsidRDefault="00360DA7" w:rsidP="00360DA7">
      <w:pPr>
        <w:pStyle w:val="Listaszerbekezds"/>
        <w:numPr>
          <w:ilvl w:val="0"/>
          <w:numId w:val="34"/>
        </w:numPr>
      </w:pPr>
      <w:r>
        <w:t>Hozzunk létre az Azure Portalon egy új Web App-ot!</w:t>
      </w:r>
    </w:p>
    <w:p w14:paraId="1C67206B" w14:textId="77777777" w:rsidR="00360DA7" w:rsidRDefault="00360DA7" w:rsidP="00360DA7">
      <w:pPr>
        <w:pStyle w:val="Listaszerbekezds"/>
        <w:numPr>
          <w:ilvl w:val="0"/>
          <w:numId w:val="34"/>
        </w:numPr>
      </w:pPr>
      <w:r>
        <w:t>Mivel a későbbiekben Gitet fogunk használni, ezért a beállítások között először meg kell adni egy felhasználónevet és jelszót, amelyekkel majd a Git felé authentikáljuk magunkat. Ezek tetszőlegesek lehetnek (jelszó legalább 8 karakter, kis/nagybetű ill. szám csoportokból legalább kettőből tartalmaz karaktert), de mindenképpen jegyezzük meg őket:</w:t>
      </w:r>
    </w:p>
    <w:p w14:paraId="3B535814" w14:textId="16327472" w:rsidR="00360DA7" w:rsidRDefault="0025633D" w:rsidP="00360DA7">
      <w:pPr>
        <w:pStyle w:val="Listaszerbekezds"/>
        <w:jc w:val="center"/>
      </w:pPr>
      <w:r>
        <w:rPr>
          <w:noProof/>
        </w:rPr>
        <w:drawing>
          <wp:inline distT="0" distB="0" distL="0" distR="0" wp14:anchorId="28A9FCC7" wp14:editId="0AC84204">
            <wp:extent cx="6013342" cy="3126754"/>
            <wp:effectExtent l="0" t="0" r="698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0206" cy="31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B61" w14:textId="77777777" w:rsidR="00360DA7" w:rsidRDefault="00360DA7" w:rsidP="00360DA7">
      <w:pPr>
        <w:pStyle w:val="Listaszerbekezds"/>
        <w:numPr>
          <w:ilvl w:val="0"/>
          <w:numId w:val="34"/>
        </w:numPr>
      </w:pPr>
      <w:r>
        <w:t>Ezután a Deployment Source alatt be tudjuk állítani, hogy az Azure milyen forrásból húzza be a kódunk legújabb verzióját mindig (lényegében itt állítjuk be a continuous integrationt). Válasszuk ki a Local Git Repository opciót:</w:t>
      </w:r>
    </w:p>
    <w:p w14:paraId="0B2F2FFD" w14:textId="360F81A9" w:rsidR="00360DA7" w:rsidRDefault="0025633D" w:rsidP="00360DA7">
      <w:pPr>
        <w:pStyle w:val="Listaszerbekezds"/>
        <w:jc w:val="center"/>
      </w:pPr>
      <w:r>
        <w:rPr>
          <w:noProof/>
        </w:rPr>
        <w:lastRenderedPageBreak/>
        <w:drawing>
          <wp:inline distT="0" distB="0" distL="0" distR="0" wp14:anchorId="0BEDFBA0" wp14:editId="3C26DC17">
            <wp:extent cx="5958886" cy="3089329"/>
            <wp:effectExtent l="0" t="0" r="381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1295" cy="30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B5C8" w14:textId="77777777" w:rsidR="00360DA7" w:rsidRDefault="00360DA7" w:rsidP="00360DA7">
      <w:pPr>
        <w:pStyle w:val="Listaszerbekezds"/>
      </w:pPr>
      <w:r>
        <w:t>Ezzel lényegében létrehoztunk egy Git repository-t Azure-ben a web appunk mögé, ahová kódot tudunk feltölteni. A repository url-jét a web app Dashboardján érjük el. Ezt másoljuk ki a valahova, később szükségünk lesz rá:</w:t>
      </w:r>
    </w:p>
    <w:p w14:paraId="2F5A8E54" w14:textId="5688253F" w:rsidR="00360DA7" w:rsidRDefault="00360DA7" w:rsidP="00360DA7">
      <w:pPr>
        <w:pStyle w:val="Listaszerbekezds"/>
        <w:jc w:val="center"/>
      </w:pPr>
      <w:r>
        <w:rPr>
          <w:noProof/>
        </w:rPr>
        <w:drawing>
          <wp:inline distT="0" distB="0" distL="0" distR="0" wp14:anchorId="540B9DAD" wp14:editId="76131E8E">
            <wp:extent cx="3530600" cy="23298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E9BB" w14:textId="77777777" w:rsidR="00360DA7" w:rsidRDefault="00360DA7" w:rsidP="00360DA7">
      <w:pPr>
        <w:pStyle w:val="Listaszerbekezds"/>
        <w:numPr>
          <w:ilvl w:val="0"/>
          <w:numId w:val="34"/>
        </w:numPr>
      </w:pPr>
      <w:r>
        <w:t>Következő lépésként a NodeJS alkalmazásunkat fogjuk lefejleszteni. Hozzunk létre valahol a merevlemezen egy üres mappát, ide fogunk dolgozni.</w:t>
      </w:r>
    </w:p>
    <w:p w14:paraId="309D9422" w14:textId="365A1948" w:rsidR="00360DA7" w:rsidRDefault="00360DA7" w:rsidP="0025633D">
      <w:pPr>
        <w:pStyle w:val="Listaszerbekezds"/>
        <w:numPr>
          <w:ilvl w:val="0"/>
          <w:numId w:val="34"/>
        </w:numPr>
      </w:pPr>
      <w:r>
        <w:t>Indítsuk el a Visual St</w:t>
      </w:r>
      <w:r w:rsidR="006A1CCC">
        <w:t xml:space="preserve">udio Code-ot! Válasszuk a File / </w:t>
      </w:r>
      <w:r>
        <w:t>Open Folder opciót, majd nyissuk meg a mappát, amelyet az előbb létrehoztunk!</w:t>
      </w:r>
      <w:r w:rsidR="0025633D">
        <w:t xml:space="preserve"> (</w:t>
      </w:r>
      <w:r w:rsidR="0025633D" w:rsidRPr="0025633D">
        <w:t>Va</w:t>
      </w:r>
      <w:r w:rsidR="0025633D">
        <w:t>gy jobb klikk az új mappára és „Open with Code”)</w:t>
      </w:r>
    </w:p>
    <w:p w14:paraId="2848B717" w14:textId="77777777" w:rsidR="00360DA7" w:rsidRDefault="00360DA7" w:rsidP="00360DA7">
      <w:pPr>
        <w:pStyle w:val="Listaszerbekezds"/>
        <w:numPr>
          <w:ilvl w:val="0"/>
          <w:numId w:val="34"/>
        </w:numPr>
      </w:pPr>
      <w:r>
        <w:t>Vegyünk fel egy új fájlt (Ctrl+N), majd töltsük fel az alábbi tartalommal:</w:t>
      </w:r>
    </w:p>
    <w:p w14:paraId="08A4C5ED" w14:textId="77777777" w:rsidR="00360DA7" w:rsidRDefault="00360DA7" w:rsidP="00360DA7">
      <w:pPr>
        <w:pStyle w:val="Kdblokk"/>
      </w:pPr>
      <w:r>
        <w:rPr>
          <w:color w:val="00008B"/>
        </w:rPr>
        <w:lastRenderedPageBreak/>
        <w:t>var</w:t>
      </w:r>
      <w:r>
        <w:t xml:space="preserve"> http = </w:t>
      </w:r>
      <w:r>
        <w:rPr>
          <w:color w:val="00008B"/>
        </w:rPr>
        <w:t>require</w:t>
      </w:r>
      <w:r>
        <w:t>(</w:t>
      </w:r>
      <w:r>
        <w:rPr>
          <w:color w:val="800000"/>
        </w:rPr>
        <w:t>'http'</w:t>
      </w:r>
      <w:r>
        <w:t>)</w:t>
      </w:r>
    </w:p>
    <w:p w14:paraId="3449BD09" w14:textId="77777777" w:rsidR="00360DA7" w:rsidRDefault="00360DA7" w:rsidP="00360DA7">
      <w:pPr>
        <w:pStyle w:val="Kdblokk"/>
      </w:pPr>
      <w:r>
        <w:rPr>
          <w:color w:val="00008B"/>
        </w:rPr>
        <w:t>var</w:t>
      </w:r>
      <w:r>
        <w:t xml:space="preserve"> port = process.env.PORT || </w:t>
      </w:r>
      <w:r>
        <w:rPr>
          <w:color w:val="800000"/>
        </w:rPr>
        <w:t>1337</w:t>
      </w:r>
      <w:r>
        <w:t>;</w:t>
      </w:r>
    </w:p>
    <w:p w14:paraId="0BE5D4FE" w14:textId="77777777" w:rsidR="00360DA7" w:rsidRDefault="00360DA7" w:rsidP="00360DA7">
      <w:pPr>
        <w:pStyle w:val="Kdblokk"/>
      </w:pPr>
      <w:r>
        <w:t>http.createServer(</w:t>
      </w:r>
      <w:r>
        <w:rPr>
          <w:color w:val="00008B"/>
        </w:rPr>
        <w:t>function</w:t>
      </w:r>
      <w:r>
        <w:t>(req, res) {</w:t>
      </w:r>
    </w:p>
    <w:p w14:paraId="0B28DC22" w14:textId="77777777" w:rsidR="00360DA7" w:rsidRDefault="00360DA7" w:rsidP="00360DA7">
      <w:pPr>
        <w:pStyle w:val="Kdblokk"/>
      </w:pPr>
      <w:r>
        <w:t xml:space="preserve">  res.writeHead(</w:t>
      </w:r>
      <w:r>
        <w:rPr>
          <w:color w:val="800000"/>
        </w:rPr>
        <w:t>200</w:t>
      </w:r>
      <w:r>
        <w:t xml:space="preserve">, { </w:t>
      </w:r>
      <w:r>
        <w:rPr>
          <w:color w:val="800000"/>
        </w:rPr>
        <w:t>'Content-Type'</w:t>
      </w:r>
      <w:r>
        <w:t xml:space="preserve">: </w:t>
      </w:r>
      <w:r>
        <w:rPr>
          <w:color w:val="800000"/>
        </w:rPr>
        <w:t>'text/plain'</w:t>
      </w:r>
      <w:r>
        <w:t xml:space="preserve"> });</w:t>
      </w:r>
    </w:p>
    <w:p w14:paraId="3991BF3F" w14:textId="77777777" w:rsidR="00360DA7" w:rsidRDefault="00360DA7" w:rsidP="00360DA7">
      <w:pPr>
        <w:pStyle w:val="Kdblokk"/>
      </w:pPr>
      <w:r>
        <w:t xml:space="preserve">  res.</w:t>
      </w:r>
      <w:r>
        <w:rPr>
          <w:color w:val="00008B"/>
        </w:rPr>
        <w:t>end</w:t>
      </w:r>
      <w:r>
        <w:t>(</w:t>
      </w:r>
      <w:r>
        <w:rPr>
          <w:color w:val="800000"/>
        </w:rPr>
        <w:t>'Hello Node\n'</w:t>
      </w:r>
      <w:r>
        <w:t>);</w:t>
      </w:r>
    </w:p>
    <w:p w14:paraId="2762A4E3" w14:textId="77777777" w:rsidR="00360DA7" w:rsidRDefault="00360DA7" w:rsidP="00360DA7">
      <w:pPr>
        <w:pStyle w:val="Kdblokk"/>
        <w:rPr>
          <w:color w:val="505050"/>
        </w:rPr>
      </w:pPr>
      <w:r>
        <w:t>}).listen(port);</w:t>
      </w:r>
    </w:p>
    <w:p w14:paraId="0E5C5982" w14:textId="77777777" w:rsidR="00360DA7" w:rsidRDefault="00360DA7" w:rsidP="00360DA7">
      <w:pPr>
        <w:ind w:firstLine="708"/>
      </w:pPr>
      <w:r>
        <w:t>Ez a kódrészlet egyszerűen a „Hello Node” statikus szöveget adja vissza minden kérésre.</w:t>
      </w:r>
    </w:p>
    <w:p w14:paraId="07E276D2" w14:textId="77777777" w:rsidR="00360DA7" w:rsidRDefault="00360DA7" w:rsidP="00360DA7">
      <w:pPr>
        <w:pStyle w:val="Listaszerbekezds"/>
        <w:numPr>
          <w:ilvl w:val="0"/>
          <w:numId w:val="34"/>
        </w:numPr>
      </w:pPr>
      <w:r>
        <w:t>Mentsük a fájlunkat (Ctrl+S) server.js néven!</w:t>
      </w:r>
    </w:p>
    <w:p w14:paraId="15F4F84F" w14:textId="77777777" w:rsidR="00360DA7" w:rsidRDefault="00360DA7" w:rsidP="00360DA7">
      <w:pPr>
        <w:pStyle w:val="Listaszerbekezds"/>
        <w:numPr>
          <w:ilvl w:val="0"/>
          <w:numId w:val="34"/>
        </w:numPr>
      </w:pPr>
      <w:r>
        <w:t>Ezután indítsuk el a parancssort (Ctrl+Shift+C), majd adjuk ki a következő utasításokat:</w:t>
      </w:r>
    </w:p>
    <w:p w14:paraId="71E6B401" w14:textId="77777777" w:rsidR="00360DA7" w:rsidRDefault="00360DA7" w:rsidP="00360DA7">
      <w:pPr>
        <w:pStyle w:val="Kdblokk"/>
        <w:rPr>
          <w:rStyle w:val="Kdkomment"/>
        </w:rPr>
      </w:pPr>
      <w:r>
        <w:t xml:space="preserve">git init </w:t>
      </w:r>
      <w:r>
        <w:rPr>
          <w:rStyle w:val="Kdkomment"/>
        </w:rPr>
        <w:t>–Ezzel inicializáljuk a mappában a helyi git repository-nkat</w:t>
      </w:r>
    </w:p>
    <w:p w14:paraId="3A948B3E" w14:textId="77777777" w:rsidR="00360DA7" w:rsidRDefault="00360DA7" w:rsidP="00360DA7">
      <w:pPr>
        <w:pStyle w:val="Kdblokk"/>
        <w:rPr>
          <w:rStyle w:val="Kdkomment"/>
        </w:rPr>
      </w:pPr>
      <w:r>
        <w:t>git add .</w:t>
      </w:r>
      <w:r>
        <w:rPr>
          <w:rStyle w:val="Kdkomment"/>
        </w:rPr>
        <w:t xml:space="preserve"> – Minden fájlt hozzáadunk a repository-hoz</w:t>
      </w:r>
    </w:p>
    <w:p w14:paraId="6FAE8D2E" w14:textId="77777777" w:rsidR="00360DA7" w:rsidRDefault="00360DA7" w:rsidP="00360DA7">
      <w:pPr>
        <w:pStyle w:val="Kdblokk"/>
        <w:rPr>
          <w:rStyle w:val="Kdkomment"/>
        </w:rPr>
      </w:pPr>
      <w:r>
        <w:t>git commit –m “initial commit”</w:t>
      </w:r>
      <w:r>
        <w:rPr>
          <w:rStyle w:val="Kdkomment"/>
        </w:rPr>
        <w:t xml:space="preserve"> – Mentés a lokális repository-ba</w:t>
      </w:r>
    </w:p>
    <w:p w14:paraId="166B1EBE" w14:textId="77777777" w:rsidR="00360DA7" w:rsidRDefault="00360DA7" w:rsidP="00360DA7">
      <w:pPr>
        <w:pStyle w:val="Kdblokk"/>
        <w:rPr>
          <w:rStyle w:val="Kdkomment"/>
        </w:rPr>
      </w:pPr>
      <w:r>
        <w:t xml:space="preserve">git remote add azure https://kimasoltgiturl.git </w:t>
      </w:r>
      <w:r>
        <w:rPr>
          <w:rStyle w:val="Kdkomment"/>
        </w:rPr>
        <w:t>–Felvesszük távoli git repository-ként azure néven a web app repositoryját</w:t>
      </w:r>
    </w:p>
    <w:p w14:paraId="26870A69" w14:textId="77777777" w:rsidR="00360DA7" w:rsidRDefault="00360DA7" w:rsidP="00360DA7">
      <w:pPr>
        <w:pStyle w:val="Kdblokk"/>
        <w:rPr>
          <w:rStyle w:val="Kdkomment"/>
        </w:rPr>
      </w:pPr>
      <w:r>
        <w:t xml:space="preserve">git push azure master </w:t>
      </w:r>
      <w:r>
        <w:rPr>
          <w:rStyle w:val="Kdkomment"/>
        </w:rPr>
        <w:t>–Feltöltés a távoli repositoryba</w:t>
      </w:r>
    </w:p>
    <w:p w14:paraId="25A71824" w14:textId="77777777" w:rsidR="00360DA7" w:rsidRDefault="00360DA7" w:rsidP="00360DA7">
      <w:r>
        <w:t>Feltöltéskor a git kéri majd a korábban megadott felhasználónevet/jelszót, ezeket adjuk meg. Ha mindent jól csináltunk, akkor a módosítások feltöltődnek a távoli repository-ba.</w:t>
      </w:r>
    </w:p>
    <w:p w14:paraId="1655E72F" w14:textId="0F70E9DA" w:rsidR="00360DA7" w:rsidRDefault="00360DA7" w:rsidP="00360DA7">
      <w:pPr>
        <w:pStyle w:val="Listaszerbekezds"/>
        <w:numPr>
          <w:ilvl w:val="0"/>
          <w:numId w:val="34"/>
        </w:numPr>
      </w:pPr>
      <w:r>
        <w:t xml:space="preserve">Ezután a </w:t>
      </w:r>
      <w:r w:rsidR="0025633D">
        <w:t>Központi telepítési forrás</w:t>
      </w:r>
      <w:r>
        <w:t xml:space="preserve"> alatt meg tudjuk nézni, hogy most melyik commitunk van éppen kint élesben, a kitelepítés lépéseit, részletes logokat, de akár újra deployolhatunk egy korábbi verziót is a deploymentek context menüjéből:</w:t>
      </w:r>
    </w:p>
    <w:p w14:paraId="7892C233" w14:textId="2C825ADE" w:rsidR="00360DA7" w:rsidRDefault="00360DA7" w:rsidP="00360DA7">
      <w:pPr>
        <w:ind w:left="360"/>
        <w:jc w:val="center"/>
      </w:pPr>
      <w:r>
        <w:rPr>
          <w:noProof/>
        </w:rPr>
        <w:drawing>
          <wp:inline distT="0" distB="0" distL="0" distR="0" wp14:anchorId="5CACE411" wp14:editId="6C91B2B9">
            <wp:extent cx="6647180" cy="2846705"/>
            <wp:effectExtent l="0" t="0" r="127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0D59" w14:textId="77777777" w:rsidR="00360DA7" w:rsidRDefault="00360DA7" w:rsidP="00360DA7">
      <w:pPr>
        <w:pStyle w:val="Listaszerbekezds"/>
        <w:numPr>
          <w:ilvl w:val="0"/>
          <w:numId w:val="34"/>
        </w:numPr>
      </w:pPr>
      <w:r>
        <w:t>Végül ha ráhívunk a webalkalmazásra, akkor a Hello Node szöveget fogja megjeleníteni a böngésző (érdemes használni a Dashboard Browse gombját!).</w:t>
      </w:r>
    </w:p>
    <w:p w14:paraId="41D9DBAF" w14:textId="77777777" w:rsidR="00360DA7" w:rsidRDefault="00360DA7" w:rsidP="00360DA7">
      <w:pPr>
        <w:pStyle w:val="Tipp"/>
      </w:pPr>
      <w:r>
        <w:lastRenderedPageBreak/>
        <w:t>Itt hangsúlyozzuk újra egyrészt, hogy tetszőleges NodeJS alkalmazást ki tudunk például így telepíteni. Másrészt mondjuk el, hogy a continuous integration nem csak NodeJS-sel működik, használhatjuk bármelyik más, támogatott platformot. Harmadrészt pedig ahogy láttuk, nem csak Git, hanem egyéb források is felvehetőek.</w:t>
      </w:r>
    </w:p>
    <w:p w14:paraId="5DCDA5EF" w14:textId="77777777" w:rsidR="00360DA7" w:rsidRDefault="00360DA7" w:rsidP="00360DA7">
      <w:pPr>
        <w:pStyle w:val="Cmsor1"/>
      </w:pPr>
      <w:r>
        <w:t>KuduScript</w:t>
      </w:r>
    </w:p>
    <w:p w14:paraId="3563A81A" w14:textId="77777777" w:rsidR="00360DA7" w:rsidRDefault="00360DA7" w:rsidP="00360DA7">
      <w:r>
        <w:t>Ebben a feladatban azt fogjuk megnézni, hogyan készíthetünk testre szabott build scriptet, amely segítségével mi magunk irányíthatjuk, hogy mi fut le deployment közben.</w:t>
      </w:r>
    </w:p>
    <w:p w14:paraId="4B34C4F6" w14:textId="77777777" w:rsidR="00360DA7" w:rsidRDefault="00360DA7" w:rsidP="00360DA7">
      <w:pPr>
        <w:pStyle w:val="Listaszerbekezds"/>
        <w:numPr>
          <w:ilvl w:val="0"/>
          <w:numId w:val="35"/>
        </w:numPr>
      </w:pPr>
      <w:r>
        <w:t>Indítsuk el az Azure Command Line Interface-t, majd navigáljunk bele a korábban létrehozott NodeJS projekt mappájába!</w:t>
      </w:r>
    </w:p>
    <w:p w14:paraId="4274F133" w14:textId="77777777" w:rsidR="00360DA7" w:rsidRDefault="00360DA7" w:rsidP="00360DA7">
      <w:pPr>
        <w:pStyle w:val="Listaszerbekezds"/>
        <w:numPr>
          <w:ilvl w:val="0"/>
          <w:numId w:val="35"/>
        </w:numPr>
      </w:pPr>
      <w:r>
        <w:t xml:space="preserve">Adjuk ki a következő parancsot: </w:t>
      </w:r>
    </w:p>
    <w:p w14:paraId="1B561795" w14:textId="77777777" w:rsidR="00360DA7" w:rsidRPr="00360DA7" w:rsidRDefault="00360DA7" w:rsidP="00360DA7">
      <w:pPr>
        <w:pStyle w:val="Kdblokk"/>
        <w:rPr>
          <w:lang w:val="hu-HU"/>
        </w:rPr>
      </w:pPr>
      <w:r w:rsidRPr="00360DA7">
        <w:rPr>
          <w:lang w:val="hu-HU"/>
        </w:rPr>
        <w:t>azure site deploymentscript --node</w:t>
      </w:r>
    </w:p>
    <w:p w14:paraId="50D371BD" w14:textId="77777777" w:rsidR="00360DA7" w:rsidRDefault="00360DA7" w:rsidP="00360DA7">
      <w:r>
        <w:t>A –-node kapcsolóval azt adjuk meg, hogy a projektünk típusa egy NodeJS app (itt kellene mást megadni, ha például egy ASP.NET alkalmazáshoz szeretnénk telepítőscriptet). Ha mindent jól csináltunk, akkor megjelenik két új fájl, a .deployment és a deploy.cmd a mappában.</w:t>
      </w:r>
    </w:p>
    <w:p w14:paraId="5ABF4BDB" w14:textId="77777777" w:rsidR="00360DA7" w:rsidRDefault="00360DA7" w:rsidP="00360DA7">
      <w:pPr>
        <w:pStyle w:val="Listaszerbekezds"/>
        <w:numPr>
          <w:ilvl w:val="0"/>
          <w:numId w:val="35"/>
        </w:numPr>
      </w:pPr>
      <w:r>
        <w:t>A .deployment fájl egyszerűen csak továbbhív a deploy.cmd fájlba, így annak a tartalmát érdemes megnézni. Ebben a fájlban lényegében egy olyan script került most kigenerálásra, amely a korábban is használt, „alapértelmelmezett” continuous integration publikálási folyamatot írja le.</w:t>
      </w:r>
    </w:p>
    <w:p w14:paraId="77CDF57C" w14:textId="77777777" w:rsidR="00360DA7" w:rsidRDefault="00360DA7" w:rsidP="00360DA7">
      <w:pPr>
        <w:pStyle w:val="Listaszerbekezds"/>
        <w:numPr>
          <w:ilvl w:val="0"/>
          <w:numId w:val="35"/>
        </w:numPr>
      </w:pPr>
      <w:r>
        <w:t>Módosítsunk bele picit a deploy.cmd fájlba. Keressük meg az „echo Handling node.js deployment” sort, majd ez alá írjunk bele egy echo Hello Hello Node script sort. Mentsük el a fájlt.</w:t>
      </w:r>
    </w:p>
    <w:p w14:paraId="334F8996" w14:textId="77777777" w:rsidR="00360DA7" w:rsidRDefault="00360DA7" w:rsidP="00360DA7">
      <w:pPr>
        <w:pStyle w:val="Listaszerbekezds"/>
        <w:numPr>
          <w:ilvl w:val="0"/>
          <w:numId w:val="35"/>
        </w:numPr>
      </w:pPr>
      <w:r>
        <w:t>Adjuk ki a legutóbbi git parancsok közül a relevánsakat:</w:t>
      </w:r>
    </w:p>
    <w:p w14:paraId="0D5E1CEE" w14:textId="77777777" w:rsidR="00360DA7" w:rsidRDefault="00360DA7" w:rsidP="00360DA7">
      <w:pPr>
        <w:pStyle w:val="Kdblokk"/>
      </w:pPr>
      <w:r>
        <w:t>git add .</w:t>
      </w:r>
    </w:p>
    <w:p w14:paraId="6E889D57" w14:textId="77777777" w:rsidR="00360DA7" w:rsidRDefault="00360DA7" w:rsidP="00360DA7">
      <w:pPr>
        <w:pStyle w:val="Kdblokk"/>
      </w:pPr>
      <w:r>
        <w:t>git commit –m “deployment”</w:t>
      </w:r>
    </w:p>
    <w:p w14:paraId="0A090C5E" w14:textId="77777777" w:rsidR="00360DA7" w:rsidRDefault="00360DA7" w:rsidP="00360DA7">
      <w:pPr>
        <w:pStyle w:val="Kdblokk"/>
      </w:pPr>
      <w:r>
        <w:t>git push azure master</w:t>
      </w:r>
    </w:p>
    <w:p w14:paraId="182C2C12" w14:textId="69D1DBA2" w:rsidR="00360DA7" w:rsidRDefault="00360DA7" w:rsidP="00360DA7">
      <w:r>
        <w:t>Pusholás közben pedig figyeljük a kimenetet; ha mindent jól csináltunk, akkor megje</w:t>
      </w:r>
      <w:r w:rsidR="0025633D">
        <w:t>l</w:t>
      </w:r>
      <w:r>
        <w:t>enik a saját kis echo szövegünk.</w:t>
      </w:r>
    </w:p>
    <w:p w14:paraId="71A371AC" w14:textId="77777777" w:rsidR="00360DA7" w:rsidRDefault="00360DA7" w:rsidP="00360DA7">
      <w:pPr>
        <w:pStyle w:val="Tipp"/>
      </w:pPr>
      <w:r>
        <w:t>Fontos rámutatni, hogy a sorok előtt mindenhol szerepel a „remote” szó, ez azt jelenti, hogy az összes lépés már a távoli gépen, a continuous integration folyamat részeként megy végbe, nem pedig a saját gépünkön! Ez azt jelenti, hogy ha például ASP.NET Web Application lenne a projekt típus, akkor a fordítás (mert azt fordítani is kell) szintén már egy távoli gépen történne.</w:t>
      </w:r>
    </w:p>
    <w:p w14:paraId="264CCA19" w14:textId="77777777" w:rsidR="00360DA7" w:rsidRDefault="00360DA7" w:rsidP="00360DA7"/>
    <w:p w14:paraId="6AF1E93C" w14:textId="77777777" w:rsidR="00360DA7" w:rsidRDefault="00360DA7" w:rsidP="00360DA7">
      <w:pPr>
        <w:pStyle w:val="Tipp"/>
      </w:pPr>
      <w:r>
        <w:t>Ez most persze csak egy kis egyszerű példa volt, de ide bármit beírhatunk – pl.: unit tesztek futtatását.</w:t>
      </w:r>
    </w:p>
    <w:p w14:paraId="5D8D9FED" w14:textId="0B66A03A" w:rsidR="00360DA7" w:rsidRDefault="00360DA7" w:rsidP="00360DA7">
      <w:pPr>
        <w:pStyle w:val="Listaszerbekezds"/>
        <w:numPr>
          <w:ilvl w:val="0"/>
          <w:numId w:val="35"/>
        </w:numPr>
      </w:pPr>
      <w:r>
        <w:t>Ha valaki ASP.NET Web Applicationnel is szeretne játszani</w:t>
      </w:r>
      <w:r w:rsidR="0025633D">
        <w:t>,</w:t>
      </w:r>
      <w:r>
        <w:t xml:space="preserve"> annak a paraméterezése kicsit más. Ehhez kell még a project állomány é</w:t>
      </w:r>
      <w:r w:rsidR="0025633D">
        <w:t>s a „-</w:t>
      </w:r>
      <w:r>
        <w:t>s</w:t>
      </w:r>
      <w:r w:rsidR="0025633D">
        <w:t>”</w:t>
      </w:r>
      <w:r>
        <w:t xml:space="preserve"> kapcsolóval a solution állomány elérési útvonala (és természetesen a projekt típusának kapcsolója is más):</w:t>
      </w:r>
    </w:p>
    <w:p w14:paraId="1D3D2E20" w14:textId="77777777" w:rsidR="00360DA7" w:rsidRDefault="00360DA7" w:rsidP="00360DA7">
      <w:pPr>
        <w:pStyle w:val="Kdblokk"/>
      </w:pPr>
      <w:r>
        <w:t>azure site deploymentscript --aspWAP HelloAzureWebApp\HelloAzureWebApp.csproj –s HelloAzureWebApp.sln</w:t>
      </w:r>
    </w:p>
    <w:p w14:paraId="4F1F5219" w14:textId="77777777" w:rsidR="00360DA7" w:rsidRDefault="00360DA7" w:rsidP="00360DA7"/>
    <w:p w14:paraId="362C2C0D" w14:textId="77777777" w:rsidR="009A63C3" w:rsidRPr="00CB1C2E" w:rsidRDefault="009A63C3" w:rsidP="00501D7E">
      <w:pPr>
        <w:tabs>
          <w:tab w:val="right" w:pos="10466"/>
        </w:tabs>
      </w:pPr>
    </w:p>
    <w:sectPr w:rsidR="009A63C3" w:rsidRPr="00CB1C2E" w:rsidSect="009A63C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ABB915" w14:textId="77777777" w:rsidR="00C35391" w:rsidRDefault="00C35391" w:rsidP="002879E2">
      <w:pPr>
        <w:spacing w:after="0" w:line="240" w:lineRule="auto"/>
      </w:pPr>
      <w:r>
        <w:separator/>
      </w:r>
    </w:p>
  </w:endnote>
  <w:endnote w:type="continuationSeparator" w:id="0">
    <w:p w14:paraId="0B2968AD" w14:textId="77777777" w:rsidR="00C35391" w:rsidRDefault="00C35391" w:rsidP="0028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3C0E2" w14:textId="77777777" w:rsidR="00555962" w:rsidRDefault="0055596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BCDEB" w14:textId="77777777" w:rsidR="00555962" w:rsidRDefault="00555962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AE387" w14:textId="450BA5E1" w:rsidR="00C0004C" w:rsidRPr="00D33DCD" w:rsidRDefault="00C0004C" w:rsidP="00C83CE3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B023A0" w14:textId="77777777" w:rsidR="00C35391" w:rsidRDefault="00C35391" w:rsidP="002879E2">
      <w:pPr>
        <w:spacing w:after="0" w:line="240" w:lineRule="auto"/>
      </w:pPr>
      <w:r>
        <w:separator/>
      </w:r>
    </w:p>
  </w:footnote>
  <w:footnote w:type="continuationSeparator" w:id="0">
    <w:p w14:paraId="7466812C" w14:textId="77777777" w:rsidR="00C35391" w:rsidRDefault="00C35391" w:rsidP="0028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B79010" w14:textId="77777777" w:rsidR="00555962" w:rsidRDefault="00555962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7648756"/>
      <w:docPartObj>
        <w:docPartGallery w:val="Page Numbers (Top of Page)"/>
        <w:docPartUnique/>
      </w:docPartObj>
    </w:sdtPr>
    <w:sdtEndPr/>
    <w:sdtContent>
      <w:p w14:paraId="44044CBF" w14:textId="73E8FD64" w:rsidR="00C0004C" w:rsidRPr="000E72F0" w:rsidRDefault="001C4C1B" w:rsidP="000E72F0">
        <w:pPr>
          <w:pStyle w:val="lfej"/>
        </w:pPr>
        <w:sdt>
          <w:sdtPr>
            <w:alias w:val="Title"/>
            <w:tag w:val=""/>
            <w:id w:val="-541286420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360DA7">
              <w:t>Webalkalmazások fejlesztése</w:t>
            </w:r>
          </w:sdtContent>
        </w:sdt>
        <w:r w:rsidR="00C0004C">
          <w:tab/>
        </w:r>
        <w:r w:rsidR="00C0004C">
          <w:tab/>
        </w:r>
        <w:r w:rsidR="00C0004C" w:rsidRPr="000E72F0">
          <w:fldChar w:fldCharType="begin"/>
        </w:r>
        <w:r w:rsidR="00C0004C" w:rsidRPr="000E72F0">
          <w:instrText>PAGE</w:instrText>
        </w:r>
        <w:r w:rsidR="00C0004C" w:rsidRPr="000E72F0">
          <w:fldChar w:fldCharType="separate"/>
        </w:r>
        <w:r>
          <w:rPr>
            <w:noProof/>
          </w:rPr>
          <w:t>2</w:t>
        </w:r>
        <w:r w:rsidR="00C0004C" w:rsidRPr="000E72F0">
          <w:fldChar w:fldCharType="end"/>
        </w:r>
        <w:r w:rsidR="00C0004C" w:rsidRPr="000E72F0">
          <w:t xml:space="preserve"> / </w:t>
        </w:r>
        <w:r w:rsidR="00C0004C" w:rsidRPr="000E72F0">
          <w:fldChar w:fldCharType="begin"/>
        </w:r>
        <w:r w:rsidR="00C0004C" w:rsidRPr="000E72F0">
          <w:instrText>NUMPAGES</w:instrText>
        </w:r>
        <w:r w:rsidR="00C0004C" w:rsidRPr="000E72F0">
          <w:fldChar w:fldCharType="separate"/>
        </w:r>
        <w:r>
          <w:rPr>
            <w:noProof/>
          </w:rPr>
          <w:t>18</w:t>
        </w:r>
        <w:r w:rsidR="00C0004C" w:rsidRPr="000E72F0"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39A29A" w14:textId="3A862E27" w:rsidR="00C0004C" w:rsidRPr="007C268A" w:rsidRDefault="00C0004C" w:rsidP="00C83CE3">
    <w:pPr>
      <w:pStyle w:val="Headercmlap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03A6A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675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1A1B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6CCB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AE28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2EC7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709D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A6AC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F40D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B21A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A70D8"/>
    <w:multiLevelType w:val="multilevel"/>
    <w:tmpl w:val="CC78B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161C1D"/>
    <w:multiLevelType w:val="hybridMultilevel"/>
    <w:tmpl w:val="5106EAA0"/>
    <w:lvl w:ilvl="0" w:tplc="7B0E46E6">
      <w:start w:val="1"/>
      <w:numFmt w:val="decimal"/>
      <w:pStyle w:val="Utasts"/>
      <w:lvlText w:val="%1."/>
      <w:lvlJc w:val="left"/>
      <w:pPr>
        <w:ind w:left="720" w:hanging="360"/>
      </w:pPr>
      <w:rPr>
        <w:i w:val="0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9634F0"/>
    <w:multiLevelType w:val="hybridMultilevel"/>
    <w:tmpl w:val="21F89A3C"/>
    <w:lvl w:ilvl="0" w:tplc="9A3C94AA">
      <w:start w:val="1"/>
      <w:numFmt w:val="bullet"/>
      <w:pStyle w:val="Lists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E0971"/>
    <w:multiLevelType w:val="hybridMultilevel"/>
    <w:tmpl w:val="8000EF2E"/>
    <w:lvl w:ilvl="0" w:tplc="DBE0BF2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C32EEF"/>
    <w:multiLevelType w:val="hybridMultilevel"/>
    <w:tmpl w:val="986838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116573"/>
    <w:multiLevelType w:val="hybridMultilevel"/>
    <w:tmpl w:val="68947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900E1A"/>
    <w:multiLevelType w:val="hybridMultilevel"/>
    <w:tmpl w:val="4AB0B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5C40DD"/>
    <w:multiLevelType w:val="hybridMultilevel"/>
    <w:tmpl w:val="D9BA35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165E0"/>
    <w:multiLevelType w:val="hybridMultilevel"/>
    <w:tmpl w:val="13E0BEE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7C60F2"/>
    <w:multiLevelType w:val="multilevel"/>
    <w:tmpl w:val="D12AD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185A33"/>
    <w:multiLevelType w:val="multilevel"/>
    <w:tmpl w:val="32AA0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0E3416"/>
    <w:multiLevelType w:val="hybridMultilevel"/>
    <w:tmpl w:val="6BC4AB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56165"/>
    <w:multiLevelType w:val="hybridMultilevel"/>
    <w:tmpl w:val="73EEF0E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FCE63C8"/>
    <w:multiLevelType w:val="hybridMultilevel"/>
    <w:tmpl w:val="21DEA9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177368"/>
    <w:multiLevelType w:val="hybridMultilevel"/>
    <w:tmpl w:val="46F69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0D45FE"/>
    <w:multiLevelType w:val="multilevel"/>
    <w:tmpl w:val="07742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817246"/>
    <w:multiLevelType w:val="multilevel"/>
    <w:tmpl w:val="8268740A"/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DB04306"/>
    <w:multiLevelType w:val="hybridMultilevel"/>
    <w:tmpl w:val="F466B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74788"/>
    <w:multiLevelType w:val="hybridMultilevel"/>
    <w:tmpl w:val="C27216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A57013"/>
    <w:multiLevelType w:val="hybridMultilevel"/>
    <w:tmpl w:val="97E2526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EB12F4D"/>
    <w:multiLevelType w:val="hybridMultilevel"/>
    <w:tmpl w:val="6F825D3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5"/>
  </w:num>
  <w:num w:numId="3">
    <w:abstractNumId w:val="27"/>
  </w:num>
  <w:num w:numId="4">
    <w:abstractNumId w:val="12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6"/>
  </w:num>
  <w:num w:numId="16">
    <w:abstractNumId w:val="24"/>
  </w:num>
  <w:num w:numId="17">
    <w:abstractNumId w:val="28"/>
  </w:num>
  <w:num w:numId="18">
    <w:abstractNumId w:val="14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11"/>
  </w:num>
  <w:num w:numId="25">
    <w:abstractNumId w:val="11"/>
    <w:lvlOverride w:ilvl="0">
      <w:startOverride w:val="1"/>
    </w:lvlOverride>
  </w:num>
  <w:num w:numId="26">
    <w:abstractNumId w:val="11"/>
    <w:lvlOverride w:ilvl="0">
      <w:startOverride w:val="1"/>
    </w:lvlOverride>
  </w:num>
  <w:num w:numId="27">
    <w:abstractNumId w:val="12"/>
  </w:num>
  <w:num w:numId="28">
    <w:abstractNumId w:val="12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</w:num>
  <w:num w:numId="32">
    <w:abstractNumId w:val="22"/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EAE"/>
    <w:rsid w:val="00003BE2"/>
    <w:rsid w:val="0001659D"/>
    <w:rsid w:val="00027B48"/>
    <w:rsid w:val="00035EA9"/>
    <w:rsid w:val="0004204A"/>
    <w:rsid w:val="000440A7"/>
    <w:rsid w:val="0004517E"/>
    <w:rsid w:val="00045FE1"/>
    <w:rsid w:val="000474D9"/>
    <w:rsid w:val="000631C4"/>
    <w:rsid w:val="00067530"/>
    <w:rsid w:val="00071545"/>
    <w:rsid w:val="00073A86"/>
    <w:rsid w:val="000A050A"/>
    <w:rsid w:val="000A0950"/>
    <w:rsid w:val="000A50F8"/>
    <w:rsid w:val="000A5E01"/>
    <w:rsid w:val="000A6753"/>
    <w:rsid w:val="000A7C0A"/>
    <w:rsid w:val="000B2EE7"/>
    <w:rsid w:val="000B6364"/>
    <w:rsid w:val="000D07C6"/>
    <w:rsid w:val="000E0BE7"/>
    <w:rsid w:val="000E3B2E"/>
    <w:rsid w:val="000E5364"/>
    <w:rsid w:val="000E5C93"/>
    <w:rsid w:val="000E72F0"/>
    <w:rsid w:val="000F2B38"/>
    <w:rsid w:val="00113625"/>
    <w:rsid w:val="00114D0A"/>
    <w:rsid w:val="00115E34"/>
    <w:rsid w:val="00121DE9"/>
    <w:rsid w:val="00125CCF"/>
    <w:rsid w:val="00131E8B"/>
    <w:rsid w:val="00132229"/>
    <w:rsid w:val="00141DBC"/>
    <w:rsid w:val="0016282D"/>
    <w:rsid w:val="00165BAE"/>
    <w:rsid w:val="00170D71"/>
    <w:rsid w:val="00173E81"/>
    <w:rsid w:val="0017437C"/>
    <w:rsid w:val="00181A11"/>
    <w:rsid w:val="001832EF"/>
    <w:rsid w:val="00183A74"/>
    <w:rsid w:val="001A27D6"/>
    <w:rsid w:val="001A2ED1"/>
    <w:rsid w:val="001A6E47"/>
    <w:rsid w:val="001C0E96"/>
    <w:rsid w:val="001C1B9F"/>
    <w:rsid w:val="001C4C1B"/>
    <w:rsid w:val="001D27F2"/>
    <w:rsid w:val="001D2D9E"/>
    <w:rsid w:val="001D74C7"/>
    <w:rsid w:val="001F7158"/>
    <w:rsid w:val="001F7439"/>
    <w:rsid w:val="00205FE0"/>
    <w:rsid w:val="002072C1"/>
    <w:rsid w:val="00207415"/>
    <w:rsid w:val="00213BD5"/>
    <w:rsid w:val="00215E7F"/>
    <w:rsid w:val="002165E5"/>
    <w:rsid w:val="002179B2"/>
    <w:rsid w:val="00235542"/>
    <w:rsid w:val="002438E3"/>
    <w:rsid w:val="0024394F"/>
    <w:rsid w:val="002509AF"/>
    <w:rsid w:val="0025633D"/>
    <w:rsid w:val="00262171"/>
    <w:rsid w:val="00262A45"/>
    <w:rsid w:val="002647DA"/>
    <w:rsid w:val="00264A31"/>
    <w:rsid w:val="00277E54"/>
    <w:rsid w:val="00281EAE"/>
    <w:rsid w:val="002834BA"/>
    <w:rsid w:val="002879E2"/>
    <w:rsid w:val="00295A18"/>
    <w:rsid w:val="002A1FB8"/>
    <w:rsid w:val="002B1FF0"/>
    <w:rsid w:val="002D1278"/>
    <w:rsid w:val="002D23A2"/>
    <w:rsid w:val="002D2F96"/>
    <w:rsid w:val="002D4A8C"/>
    <w:rsid w:val="002D6696"/>
    <w:rsid w:val="002E15AB"/>
    <w:rsid w:val="002E1E9A"/>
    <w:rsid w:val="002F31A9"/>
    <w:rsid w:val="002F7D4C"/>
    <w:rsid w:val="0030042B"/>
    <w:rsid w:val="00303D4A"/>
    <w:rsid w:val="003049EE"/>
    <w:rsid w:val="0030792A"/>
    <w:rsid w:val="0031428C"/>
    <w:rsid w:val="0032173F"/>
    <w:rsid w:val="00326D41"/>
    <w:rsid w:val="003362C7"/>
    <w:rsid w:val="0034010B"/>
    <w:rsid w:val="0034117F"/>
    <w:rsid w:val="00345852"/>
    <w:rsid w:val="003460EF"/>
    <w:rsid w:val="00350585"/>
    <w:rsid w:val="003513CF"/>
    <w:rsid w:val="003543C8"/>
    <w:rsid w:val="00360442"/>
    <w:rsid w:val="00360DA7"/>
    <w:rsid w:val="003616BB"/>
    <w:rsid w:val="003626EE"/>
    <w:rsid w:val="00364E1B"/>
    <w:rsid w:val="0037026A"/>
    <w:rsid w:val="00377719"/>
    <w:rsid w:val="00383243"/>
    <w:rsid w:val="003871CF"/>
    <w:rsid w:val="00392A49"/>
    <w:rsid w:val="003A0FA8"/>
    <w:rsid w:val="003A4703"/>
    <w:rsid w:val="003A4CD9"/>
    <w:rsid w:val="003B1334"/>
    <w:rsid w:val="003B7E43"/>
    <w:rsid w:val="003C1D05"/>
    <w:rsid w:val="003C459D"/>
    <w:rsid w:val="003C7876"/>
    <w:rsid w:val="003D7014"/>
    <w:rsid w:val="003E3197"/>
    <w:rsid w:val="003E514D"/>
    <w:rsid w:val="003F18CD"/>
    <w:rsid w:val="003F5A89"/>
    <w:rsid w:val="003F606D"/>
    <w:rsid w:val="003F63E3"/>
    <w:rsid w:val="003F751B"/>
    <w:rsid w:val="00407950"/>
    <w:rsid w:val="0041349E"/>
    <w:rsid w:val="004146C2"/>
    <w:rsid w:val="00423B2D"/>
    <w:rsid w:val="00425602"/>
    <w:rsid w:val="00427E27"/>
    <w:rsid w:val="0043029F"/>
    <w:rsid w:val="00430533"/>
    <w:rsid w:val="00431D1C"/>
    <w:rsid w:val="0044774E"/>
    <w:rsid w:val="00467DBA"/>
    <w:rsid w:val="004776CB"/>
    <w:rsid w:val="004A13FA"/>
    <w:rsid w:val="004A3F61"/>
    <w:rsid w:val="004A55E1"/>
    <w:rsid w:val="004A6BAB"/>
    <w:rsid w:val="004B2046"/>
    <w:rsid w:val="004B7BE2"/>
    <w:rsid w:val="004C0732"/>
    <w:rsid w:val="004C2827"/>
    <w:rsid w:val="004C5E18"/>
    <w:rsid w:val="004D1630"/>
    <w:rsid w:val="004D3C00"/>
    <w:rsid w:val="004E0542"/>
    <w:rsid w:val="004F56E9"/>
    <w:rsid w:val="00501D7E"/>
    <w:rsid w:val="00510E28"/>
    <w:rsid w:val="005219C8"/>
    <w:rsid w:val="00521C21"/>
    <w:rsid w:val="005329AB"/>
    <w:rsid w:val="0053545A"/>
    <w:rsid w:val="00536CCB"/>
    <w:rsid w:val="005372F1"/>
    <w:rsid w:val="00537C39"/>
    <w:rsid w:val="00543F07"/>
    <w:rsid w:val="00555962"/>
    <w:rsid w:val="00555AED"/>
    <w:rsid w:val="00560F38"/>
    <w:rsid w:val="00581013"/>
    <w:rsid w:val="00581A55"/>
    <w:rsid w:val="00585AFF"/>
    <w:rsid w:val="00586737"/>
    <w:rsid w:val="005872A0"/>
    <w:rsid w:val="0059398F"/>
    <w:rsid w:val="005C59D2"/>
    <w:rsid w:val="005D1D64"/>
    <w:rsid w:val="005D2F9B"/>
    <w:rsid w:val="005D7EEA"/>
    <w:rsid w:val="005E4F8A"/>
    <w:rsid w:val="005F1E13"/>
    <w:rsid w:val="005F306C"/>
    <w:rsid w:val="005F563A"/>
    <w:rsid w:val="005F6946"/>
    <w:rsid w:val="00605C25"/>
    <w:rsid w:val="00606FFF"/>
    <w:rsid w:val="00611FC5"/>
    <w:rsid w:val="00613423"/>
    <w:rsid w:val="00621EA2"/>
    <w:rsid w:val="00622419"/>
    <w:rsid w:val="00625A6F"/>
    <w:rsid w:val="00626828"/>
    <w:rsid w:val="006533A1"/>
    <w:rsid w:val="00653658"/>
    <w:rsid w:val="006671AC"/>
    <w:rsid w:val="0067095F"/>
    <w:rsid w:val="006736EF"/>
    <w:rsid w:val="006755E6"/>
    <w:rsid w:val="006830D0"/>
    <w:rsid w:val="00683979"/>
    <w:rsid w:val="00686391"/>
    <w:rsid w:val="00686877"/>
    <w:rsid w:val="0068780A"/>
    <w:rsid w:val="0069003E"/>
    <w:rsid w:val="0069791B"/>
    <w:rsid w:val="006A0C0B"/>
    <w:rsid w:val="006A1CCC"/>
    <w:rsid w:val="006A5D86"/>
    <w:rsid w:val="006A74A9"/>
    <w:rsid w:val="006A7BD3"/>
    <w:rsid w:val="006C23B3"/>
    <w:rsid w:val="006D0803"/>
    <w:rsid w:val="006D083E"/>
    <w:rsid w:val="006E01A1"/>
    <w:rsid w:val="006E2A97"/>
    <w:rsid w:val="006E5B58"/>
    <w:rsid w:val="006E6BED"/>
    <w:rsid w:val="00703742"/>
    <w:rsid w:val="007121F5"/>
    <w:rsid w:val="00715E5E"/>
    <w:rsid w:val="00720463"/>
    <w:rsid w:val="00723375"/>
    <w:rsid w:val="007256F9"/>
    <w:rsid w:val="007326A0"/>
    <w:rsid w:val="00743650"/>
    <w:rsid w:val="007448B8"/>
    <w:rsid w:val="007557CB"/>
    <w:rsid w:val="0076150E"/>
    <w:rsid w:val="00762668"/>
    <w:rsid w:val="00767203"/>
    <w:rsid w:val="00775E6D"/>
    <w:rsid w:val="00776907"/>
    <w:rsid w:val="007914BF"/>
    <w:rsid w:val="007A67B7"/>
    <w:rsid w:val="007A692C"/>
    <w:rsid w:val="007C0DDC"/>
    <w:rsid w:val="007C268A"/>
    <w:rsid w:val="007C5D84"/>
    <w:rsid w:val="007C61BC"/>
    <w:rsid w:val="007C776A"/>
    <w:rsid w:val="007D1811"/>
    <w:rsid w:val="007D26D9"/>
    <w:rsid w:val="007D34A8"/>
    <w:rsid w:val="007D54E4"/>
    <w:rsid w:val="007D625E"/>
    <w:rsid w:val="007E01D4"/>
    <w:rsid w:val="007E2BEE"/>
    <w:rsid w:val="007E39A3"/>
    <w:rsid w:val="007E3FAC"/>
    <w:rsid w:val="007E4C14"/>
    <w:rsid w:val="007E5D9E"/>
    <w:rsid w:val="007E615C"/>
    <w:rsid w:val="007F6CC1"/>
    <w:rsid w:val="007F7CA4"/>
    <w:rsid w:val="00810D5C"/>
    <w:rsid w:val="00811063"/>
    <w:rsid w:val="00813BE8"/>
    <w:rsid w:val="00815DBB"/>
    <w:rsid w:val="0081736A"/>
    <w:rsid w:val="00825263"/>
    <w:rsid w:val="00832246"/>
    <w:rsid w:val="00836BD8"/>
    <w:rsid w:val="00843764"/>
    <w:rsid w:val="00845E34"/>
    <w:rsid w:val="00850942"/>
    <w:rsid w:val="00865F22"/>
    <w:rsid w:val="008763F9"/>
    <w:rsid w:val="0088091A"/>
    <w:rsid w:val="008948B5"/>
    <w:rsid w:val="008A2C73"/>
    <w:rsid w:val="008B4CF6"/>
    <w:rsid w:val="008C2B60"/>
    <w:rsid w:val="008D04B6"/>
    <w:rsid w:val="008D162A"/>
    <w:rsid w:val="008D2F1C"/>
    <w:rsid w:val="008D66B1"/>
    <w:rsid w:val="008F2D8C"/>
    <w:rsid w:val="00901BA2"/>
    <w:rsid w:val="009072C1"/>
    <w:rsid w:val="00907344"/>
    <w:rsid w:val="00913274"/>
    <w:rsid w:val="00920699"/>
    <w:rsid w:val="009224B5"/>
    <w:rsid w:val="00931E6B"/>
    <w:rsid w:val="00935B18"/>
    <w:rsid w:val="00936CA9"/>
    <w:rsid w:val="00940854"/>
    <w:rsid w:val="00940B1E"/>
    <w:rsid w:val="00941FAA"/>
    <w:rsid w:val="00943B0D"/>
    <w:rsid w:val="00946BFB"/>
    <w:rsid w:val="00950F9E"/>
    <w:rsid w:val="00951E85"/>
    <w:rsid w:val="00955B9A"/>
    <w:rsid w:val="00956B98"/>
    <w:rsid w:val="009577BB"/>
    <w:rsid w:val="009609F2"/>
    <w:rsid w:val="00960F85"/>
    <w:rsid w:val="009636ED"/>
    <w:rsid w:val="00964587"/>
    <w:rsid w:val="00964F6E"/>
    <w:rsid w:val="00967E8B"/>
    <w:rsid w:val="00967ED6"/>
    <w:rsid w:val="00996A4A"/>
    <w:rsid w:val="009A4FDF"/>
    <w:rsid w:val="009A63C3"/>
    <w:rsid w:val="009B1E7B"/>
    <w:rsid w:val="009B290E"/>
    <w:rsid w:val="009B2EDE"/>
    <w:rsid w:val="009B7F50"/>
    <w:rsid w:val="009C0A4E"/>
    <w:rsid w:val="009C172A"/>
    <w:rsid w:val="009D5092"/>
    <w:rsid w:val="009E336A"/>
    <w:rsid w:val="009E6E65"/>
    <w:rsid w:val="00A04FE1"/>
    <w:rsid w:val="00A05161"/>
    <w:rsid w:val="00A22117"/>
    <w:rsid w:val="00A2405A"/>
    <w:rsid w:val="00A32A99"/>
    <w:rsid w:val="00A336F3"/>
    <w:rsid w:val="00A409B5"/>
    <w:rsid w:val="00A43365"/>
    <w:rsid w:val="00A51E8A"/>
    <w:rsid w:val="00A5258B"/>
    <w:rsid w:val="00A53DCD"/>
    <w:rsid w:val="00A659D2"/>
    <w:rsid w:val="00A75E16"/>
    <w:rsid w:val="00A82802"/>
    <w:rsid w:val="00A92865"/>
    <w:rsid w:val="00A93071"/>
    <w:rsid w:val="00A93400"/>
    <w:rsid w:val="00A94C0C"/>
    <w:rsid w:val="00A9796A"/>
    <w:rsid w:val="00AB0F6E"/>
    <w:rsid w:val="00AB1958"/>
    <w:rsid w:val="00AB6D66"/>
    <w:rsid w:val="00AC439E"/>
    <w:rsid w:val="00AC540B"/>
    <w:rsid w:val="00AC705D"/>
    <w:rsid w:val="00AD17A6"/>
    <w:rsid w:val="00AD63DA"/>
    <w:rsid w:val="00AD7438"/>
    <w:rsid w:val="00AE41CD"/>
    <w:rsid w:val="00AE5E0D"/>
    <w:rsid w:val="00AF5B16"/>
    <w:rsid w:val="00AF5C7C"/>
    <w:rsid w:val="00B013DF"/>
    <w:rsid w:val="00B033C1"/>
    <w:rsid w:val="00B11752"/>
    <w:rsid w:val="00B139D0"/>
    <w:rsid w:val="00B241D7"/>
    <w:rsid w:val="00B350E2"/>
    <w:rsid w:val="00B35ED3"/>
    <w:rsid w:val="00B43AE6"/>
    <w:rsid w:val="00B44C35"/>
    <w:rsid w:val="00B47355"/>
    <w:rsid w:val="00B63B0E"/>
    <w:rsid w:val="00B63DDB"/>
    <w:rsid w:val="00B65FFF"/>
    <w:rsid w:val="00B76669"/>
    <w:rsid w:val="00B77E76"/>
    <w:rsid w:val="00B77FE6"/>
    <w:rsid w:val="00B844C9"/>
    <w:rsid w:val="00B8518C"/>
    <w:rsid w:val="00B8787D"/>
    <w:rsid w:val="00B93442"/>
    <w:rsid w:val="00B94F2A"/>
    <w:rsid w:val="00B95824"/>
    <w:rsid w:val="00BA46A8"/>
    <w:rsid w:val="00BB3C0E"/>
    <w:rsid w:val="00BB4466"/>
    <w:rsid w:val="00BB5EB3"/>
    <w:rsid w:val="00BC0B6B"/>
    <w:rsid w:val="00BC175E"/>
    <w:rsid w:val="00BD4C48"/>
    <w:rsid w:val="00BD5A9B"/>
    <w:rsid w:val="00BE09DA"/>
    <w:rsid w:val="00BE1776"/>
    <w:rsid w:val="00BF03F9"/>
    <w:rsid w:val="00C0004C"/>
    <w:rsid w:val="00C03763"/>
    <w:rsid w:val="00C074F2"/>
    <w:rsid w:val="00C101C4"/>
    <w:rsid w:val="00C15BF1"/>
    <w:rsid w:val="00C21C7C"/>
    <w:rsid w:val="00C35391"/>
    <w:rsid w:val="00C5327F"/>
    <w:rsid w:val="00C54D00"/>
    <w:rsid w:val="00C57312"/>
    <w:rsid w:val="00C64B9C"/>
    <w:rsid w:val="00C816A4"/>
    <w:rsid w:val="00C83CE3"/>
    <w:rsid w:val="00C8456F"/>
    <w:rsid w:val="00CA2BCB"/>
    <w:rsid w:val="00CB0199"/>
    <w:rsid w:val="00CB03E5"/>
    <w:rsid w:val="00CB1C2E"/>
    <w:rsid w:val="00CB5E96"/>
    <w:rsid w:val="00CC33B3"/>
    <w:rsid w:val="00CD2DBC"/>
    <w:rsid w:val="00CD4ABF"/>
    <w:rsid w:val="00CE3484"/>
    <w:rsid w:val="00CE6101"/>
    <w:rsid w:val="00CF2120"/>
    <w:rsid w:val="00CF347A"/>
    <w:rsid w:val="00D01999"/>
    <w:rsid w:val="00D04F0C"/>
    <w:rsid w:val="00D07B8C"/>
    <w:rsid w:val="00D11816"/>
    <w:rsid w:val="00D11E27"/>
    <w:rsid w:val="00D16155"/>
    <w:rsid w:val="00D24DFB"/>
    <w:rsid w:val="00D256F9"/>
    <w:rsid w:val="00D30C07"/>
    <w:rsid w:val="00D31F4F"/>
    <w:rsid w:val="00D33DCD"/>
    <w:rsid w:val="00D34078"/>
    <w:rsid w:val="00D43E71"/>
    <w:rsid w:val="00D5390C"/>
    <w:rsid w:val="00D544FF"/>
    <w:rsid w:val="00D61355"/>
    <w:rsid w:val="00D62291"/>
    <w:rsid w:val="00D660F2"/>
    <w:rsid w:val="00D924A7"/>
    <w:rsid w:val="00D94F4A"/>
    <w:rsid w:val="00D9724A"/>
    <w:rsid w:val="00DD0762"/>
    <w:rsid w:val="00DE1AAF"/>
    <w:rsid w:val="00DE34E4"/>
    <w:rsid w:val="00DE40E9"/>
    <w:rsid w:val="00DE6339"/>
    <w:rsid w:val="00DE7080"/>
    <w:rsid w:val="00DF0DDF"/>
    <w:rsid w:val="00E02B79"/>
    <w:rsid w:val="00E055E2"/>
    <w:rsid w:val="00E151C2"/>
    <w:rsid w:val="00E2010E"/>
    <w:rsid w:val="00E247EA"/>
    <w:rsid w:val="00E24DE0"/>
    <w:rsid w:val="00E43D85"/>
    <w:rsid w:val="00E44DB5"/>
    <w:rsid w:val="00E4718A"/>
    <w:rsid w:val="00E52A0A"/>
    <w:rsid w:val="00E52A3B"/>
    <w:rsid w:val="00E60B83"/>
    <w:rsid w:val="00E61380"/>
    <w:rsid w:val="00E645FD"/>
    <w:rsid w:val="00E66123"/>
    <w:rsid w:val="00E71B87"/>
    <w:rsid w:val="00E769A4"/>
    <w:rsid w:val="00E779F2"/>
    <w:rsid w:val="00E80D86"/>
    <w:rsid w:val="00EA50AD"/>
    <w:rsid w:val="00EA58F4"/>
    <w:rsid w:val="00EB0721"/>
    <w:rsid w:val="00EB2A77"/>
    <w:rsid w:val="00EB6E5D"/>
    <w:rsid w:val="00EC56A6"/>
    <w:rsid w:val="00ED004C"/>
    <w:rsid w:val="00ED1487"/>
    <w:rsid w:val="00EE4036"/>
    <w:rsid w:val="00EE42C1"/>
    <w:rsid w:val="00EE56A6"/>
    <w:rsid w:val="00EE5BDC"/>
    <w:rsid w:val="00EF5341"/>
    <w:rsid w:val="00F15058"/>
    <w:rsid w:val="00F15D72"/>
    <w:rsid w:val="00F21C73"/>
    <w:rsid w:val="00F31384"/>
    <w:rsid w:val="00F313BE"/>
    <w:rsid w:val="00F352B1"/>
    <w:rsid w:val="00F46CA9"/>
    <w:rsid w:val="00F47F3B"/>
    <w:rsid w:val="00F60C8C"/>
    <w:rsid w:val="00F612AB"/>
    <w:rsid w:val="00F6224D"/>
    <w:rsid w:val="00F62EE8"/>
    <w:rsid w:val="00F826AD"/>
    <w:rsid w:val="00F83C46"/>
    <w:rsid w:val="00F90C4E"/>
    <w:rsid w:val="00F91CA8"/>
    <w:rsid w:val="00F92BCE"/>
    <w:rsid w:val="00F9670D"/>
    <w:rsid w:val="00FA4157"/>
    <w:rsid w:val="00FA4575"/>
    <w:rsid w:val="00FA63AF"/>
    <w:rsid w:val="00FA71A5"/>
    <w:rsid w:val="00FB024D"/>
    <w:rsid w:val="00FB096F"/>
    <w:rsid w:val="00FB26BB"/>
    <w:rsid w:val="00FB3423"/>
    <w:rsid w:val="00FC21F0"/>
    <w:rsid w:val="00FD0018"/>
    <w:rsid w:val="00FE154B"/>
    <w:rsid w:val="00FF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5C55BA3B"/>
  <w15:docId w15:val="{C8BBE8A7-1C22-4368-BFA2-6FF4CAE4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935B18"/>
    <w:pPr>
      <w:jc w:val="both"/>
    </w:pPr>
    <w:rPr>
      <w:rFonts w:ascii="Segoe UI" w:hAnsi="Segoe U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81736A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smallCaps/>
      <w:color w:val="8C2532"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5B18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mallCaps/>
      <w:color w:val="8C2532"/>
      <w:sz w:val="3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35B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C2532"/>
      <w:sz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F6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C25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rsid w:val="00A75E16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A75E16"/>
    <w:rPr>
      <w:rFonts w:eastAsiaTheme="minorEastAsia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7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75E16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rsid w:val="0031428C"/>
    <w:pPr>
      <w:spacing w:before="1440" w:after="720" w:line="240" w:lineRule="auto"/>
      <w:ind w:left="851" w:right="851"/>
      <w:contextualSpacing/>
      <w:jc w:val="center"/>
    </w:pPr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1428C"/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styleId="Knyvcme">
    <w:name w:val="Book Title"/>
    <w:basedOn w:val="Bekezdsalapbettpusa"/>
    <w:uiPriority w:val="33"/>
    <w:rsid w:val="003F751B"/>
    <w:rPr>
      <w:b/>
      <w:bCs/>
      <w:smallCaps/>
      <w:spacing w:val="5"/>
    </w:rPr>
  </w:style>
  <w:style w:type="character" w:customStyle="1" w:styleId="Cmsor1Char">
    <w:name w:val="Címsor 1 Char"/>
    <w:basedOn w:val="Bekezdsalapbettpusa"/>
    <w:link w:val="Cmsor1"/>
    <w:uiPriority w:val="9"/>
    <w:rsid w:val="0081736A"/>
    <w:rPr>
      <w:rFonts w:asciiTheme="majorHAnsi" w:eastAsiaTheme="majorEastAsia" w:hAnsiTheme="majorHAnsi" w:cstheme="majorBidi"/>
      <w:b/>
      <w:bCs/>
      <w:smallCaps/>
      <w:color w:val="8C2532"/>
      <w:sz w:val="32"/>
      <w:szCs w:val="28"/>
    </w:rPr>
  </w:style>
  <w:style w:type="character" w:styleId="Kiemels2">
    <w:name w:val="Strong"/>
    <w:basedOn w:val="Bekezdsalapbettpusa"/>
    <w:uiPriority w:val="22"/>
    <w:qFormat/>
    <w:rsid w:val="00DD0762"/>
    <w:rPr>
      <w:b/>
      <w:bCs/>
    </w:rPr>
  </w:style>
  <w:style w:type="paragraph" w:styleId="Listaszerbekezds">
    <w:name w:val="List Paragraph"/>
    <w:basedOn w:val="Norml"/>
    <w:link w:val="ListaszerbekezdsChar"/>
    <w:uiPriority w:val="34"/>
    <w:qFormat/>
    <w:rsid w:val="008D04B6"/>
    <w:pPr>
      <w:ind w:left="720"/>
    </w:pPr>
  </w:style>
  <w:style w:type="character" w:styleId="Erskiemels">
    <w:name w:val="Intense Emphasis"/>
    <w:basedOn w:val="Bekezdsalapbettpusa"/>
    <w:uiPriority w:val="21"/>
    <w:qFormat/>
    <w:rsid w:val="00964F6E"/>
    <w:rPr>
      <w:b/>
      <w:bCs/>
      <w:i/>
      <w:iCs/>
      <w:color w:val="4F81BD" w:themeColor="accent1"/>
    </w:rPr>
  </w:style>
  <w:style w:type="paragraph" w:styleId="Kpalrs">
    <w:name w:val="caption"/>
    <w:basedOn w:val="Norml"/>
    <w:next w:val="Norml"/>
    <w:uiPriority w:val="35"/>
    <w:unhideWhenUsed/>
    <w:qFormat/>
    <w:rsid w:val="00A93400"/>
    <w:pPr>
      <w:spacing w:after="360" w:line="240" w:lineRule="auto"/>
    </w:pPr>
    <w:rPr>
      <w:b/>
      <w:bCs/>
      <w:sz w:val="18"/>
      <w:szCs w:val="18"/>
    </w:rPr>
  </w:style>
  <w:style w:type="paragraph" w:customStyle="1" w:styleId="Szerz">
    <w:name w:val="Szerző"/>
    <w:basedOn w:val="Norml"/>
    <w:rsid w:val="00CD4ABF"/>
    <w:pPr>
      <w:spacing w:before="600"/>
      <w:contextualSpacing/>
      <w:jc w:val="center"/>
    </w:pPr>
    <w:rPr>
      <w:rFonts w:ascii="Segoe UI Light" w:hAnsi="Segoe UI Light"/>
      <w:sz w:val="28"/>
    </w:rPr>
  </w:style>
  <w:style w:type="character" w:styleId="Ershivatkozs">
    <w:name w:val="Intense Reference"/>
    <w:basedOn w:val="Bekezdsalapbettpusa"/>
    <w:uiPriority w:val="32"/>
    <w:rsid w:val="00CB1C2E"/>
    <w:rPr>
      <w:b/>
      <w:bCs/>
      <w:smallCaps/>
      <w:color w:val="C0504D" w:themeColor="accent2"/>
      <w:spacing w:val="5"/>
      <w:u w:val="single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8D04B6"/>
  </w:style>
  <w:style w:type="paragraph" w:customStyle="1" w:styleId="Headercmlap">
    <w:name w:val="Header címlap"/>
    <w:basedOn w:val="lfej"/>
    <w:rsid w:val="00613423"/>
    <w:pPr>
      <w:pBdr>
        <w:bottom w:val="none" w:sz="0" w:space="0" w:color="auto"/>
      </w:pBdr>
      <w:tabs>
        <w:tab w:val="clear" w:pos="5216"/>
        <w:tab w:val="clear" w:pos="10433"/>
      </w:tabs>
      <w:spacing w:before="240"/>
      <w:jc w:val="center"/>
    </w:pPr>
  </w:style>
  <w:style w:type="character" w:styleId="Finomhivatkozs">
    <w:name w:val="Subtle Reference"/>
    <w:basedOn w:val="Bekezdsalapbettpusa"/>
    <w:uiPriority w:val="31"/>
    <w:rsid w:val="00CB1C2E"/>
    <w:rPr>
      <w:smallCaps/>
      <w:color w:val="C0504D" w:themeColor="accent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935B18"/>
    <w:rPr>
      <w:rFonts w:asciiTheme="majorHAnsi" w:eastAsiaTheme="majorEastAsia" w:hAnsiTheme="majorHAnsi" w:cstheme="majorBidi"/>
      <w:bCs/>
      <w:smallCaps/>
      <w:color w:val="8C2532"/>
      <w:sz w:val="30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935B18"/>
    <w:rPr>
      <w:rFonts w:asciiTheme="majorHAnsi" w:eastAsiaTheme="majorEastAsia" w:hAnsiTheme="majorHAnsi" w:cstheme="majorBidi"/>
      <w:b/>
      <w:bCs/>
      <w:color w:val="8C2532"/>
      <w:sz w:val="28"/>
    </w:rPr>
  </w:style>
  <w:style w:type="paragraph" w:styleId="lfej">
    <w:name w:val="header"/>
    <w:basedOn w:val="Norml"/>
    <w:link w:val="lfejChar"/>
    <w:uiPriority w:val="99"/>
    <w:unhideWhenUsed/>
    <w:rsid w:val="002438E3"/>
    <w:pPr>
      <w:pBdr>
        <w:bottom w:val="single" w:sz="8" w:space="1" w:color="404040" w:themeColor="text1" w:themeTint="BF"/>
      </w:pBdr>
      <w:tabs>
        <w:tab w:val="center" w:pos="5216"/>
        <w:tab w:val="right" w:pos="10433"/>
      </w:tabs>
      <w:spacing w:after="360" w:line="240" w:lineRule="auto"/>
    </w:pPr>
    <w:rPr>
      <w:sz w:val="16"/>
    </w:rPr>
  </w:style>
  <w:style w:type="character" w:customStyle="1" w:styleId="lfejChar">
    <w:name w:val="Élőfej Char"/>
    <w:basedOn w:val="Bekezdsalapbettpusa"/>
    <w:link w:val="lfej"/>
    <w:uiPriority w:val="99"/>
    <w:rsid w:val="002438E3"/>
    <w:rPr>
      <w:rFonts w:ascii="Segoe UI" w:hAnsi="Segoe UI"/>
      <w:sz w:val="16"/>
    </w:rPr>
  </w:style>
  <w:style w:type="paragraph" w:styleId="llb">
    <w:name w:val="footer"/>
    <w:basedOn w:val="Norml"/>
    <w:link w:val="llbChar"/>
    <w:uiPriority w:val="99"/>
    <w:unhideWhenUsed/>
    <w:rsid w:val="00D04F0C"/>
    <w:pPr>
      <w:spacing w:before="240" w:after="0" w:line="240" w:lineRule="auto"/>
      <w:jc w:val="center"/>
    </w:pPr>
    <w:rPr>
      <w:color w:val="808080" w:themeColor="background1" w:themeShade="80"/>
      <w:sz w:val="16"/>
    </w:rPr>
  </w:style>
  <w:style w:type="character" w:customStyle="1" w:styleId="llbChar">
    <w:name w:val="Élőláb Char"/>
    <w:basedOn w:val="Bekezdsalapbettpusa"/>
    <w:link w:val="llb"/>
    <w:uiPriority w:val="99"/>
    <w:rsid w:val="00D04F0C"/>
    <w:rPr>
      <w:rFonts w:ascii="Segoe UI" w:hAnsi="Segoe UI"/>
      <w:color w:val="808080" w:themeColor="background1" w:themeShade="80"/>
      <w:sz w:val="16"/>
    </w:rPr>
  </w:style>
  <w:style w:type="character" w:styleId="Hiperhivatkozs">
    <w:name w:val="Hyperlink"/>
    <w:basedOn w:val="Bekezdsalapbettpusa"/>
    <w:rsid w:val="002879E2"/>
    <w:rPr>
      <w:color w:val="0000FF"/>
      <w:u w:val="single"/>
    </w:rPr>
  </w:style>
  <w:style w:type="table" w:styleId="Rcsostblzat">
    <w:name w:val="Table Grid"/>
    <w:basedOn w:val="Normltblzat"/>
    <w:uiPriority w:val="59"/>
    <w:rsid w:val="0028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rsid w:val="00CD4ABF"/>
    <w:pPr>
      <w:numPr>
        <w:ilvl w:val="1"/>
      </w:numPr>
      <w:spacing w:after="720"/>
      <w:ind w:left="851" w:right="851"/>
      <w:jc w:val="center"/>
    </w:pPr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CD4ABF"/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E1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E1AAF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converted-space">
    <w:name w:val="apple-converted-space"/>
    <w:basedOn w:val="Bekezdsalapbettpusa"/>
    <w:rsid w:val="00132229"/>
  </w:style>
  <w:style w:type="character" w:styleId="HTML-kd">
    <w:name w:val="HTML Code"/>
    <w:basedOn w:val="Bekezdsalapbettpusa"/>
    <w:uiPriority w:val="99"/>
    <w:semiHidden/>
    <w:unhideWhenUsed/>
    <w:rsid w:val="00DE40E9"/>
    <w:rPr>
      <w:rFonts w:ascii="Courier New" w:eastAsia="Times New Roman" w:hAnsi="Courier New" w:cs="Courier New"/>
      <w:sz w:val="20"/>
      <w:szCs w:val="20"/>
    </w:rPr>
  </w:style>
  <w:style w:type="paragraph" w:customStyle="1" w:styleId="Kdblokk">
    <w:name w:val="Kód blokk"/>
    <w:basedOn w:val="Norml"/>
    <w:qFormat/>
    <w:rsid w:val="00F313BE"/>
    <w:pPr>
      <w:keepNext/>
      <w:keepLines/>
      <w:pBdr>
        <w:top w:val="single" w:sz="4" w:space="2" w:color="7F7F7F" w:themeColor="text1" w:themeTint="80"/>
        <w:left w:val="single" w:sz="4" w:space="4" w:color="7F7F7F" w:themeColor="text1" w:themeTint="80"/>
        <w:bottom w:val="single" w:sz="4" w:space="2" w:color="7F7F7F" w:themeColor="text1" w:themeTint="80"/>
        <w:right w:val="single" w:sz="4" w:space="4" w:color="7F7F7F" w:themeColor="text1" w:themeTint="80"/>
      </w:pBdr>
      <w:shd w:val="pct5" w:color="auto" w:fill="auto"/>
      <w:spacing w:after="240"/>
      <w:contextualSpacing/>
    </w:pPr>
    <w:rPr>
      <w:rFonts w:ascii="Consolas" w:hAnsi="Consolas"/>
      <w:noProof/>
      <w:lang w:val="en-US"/>
    </w:rPr>
  </w:style>
  <w:style w:type="character" w:styleId="Jegyzethivatkozs">
    <w:name w:val="annotation reference"/>
    <w:basedOn w:val="Bekezdsalapbettpusa"/>
    <w:uiPriority w:val="99"/>
    <w:semiHidden/>
    <w:unhideWhenUsed/>
    <w:rsid w:val="001F715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F7158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F715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F715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F7158"/>
    <w:rPr>
      <w:b/>
      <w:bCs/>
      <w:sz w:val="20"/>
      <w:szCs w:val="20"/>
    </w:rPr>
  </w:style>
  <w:style w:type="character" w:customStyle="1" w:styleId="Kdinline">
    <w:name w:val="Kód inline"/>
    <w:basedOn w:val="HTML-kd"/>
    <w:uiPriority w:val="1"/>
    <w:qFormat/>
    <w:rsid w:val="00581A55"/>
    <w:rPr>
      <w:rFonts w:ascii="Consolas" w:eastAsia="Times New Roman" w:hAnsi="Consolas" w:cs="Courier New"/>
      <w:noProof/>
      <w:color w:val="333333"/>
      <w:sz w:val="24"/>
      <w:szCs w:val="21"/>
      <w:shd w:val="clear" w:color="auto" w:fill="FFFFFF"/>
      <w:lang w:val="en-US"/>
    </w:rPr>
  </w:style>
  <w:style w:type="paragraph" w:customStyle="1" w:styleId="Tipp">
    <w:name w:val="Tipp"/>
    <w:basedOn w:val="Listaszerbekezds"/>
    <w:qFormat/>
    <w:rsid w:val="00F47F3B"/>
    <w:pPr>
      <w:pBdr>
        <w:top w:val="double" w:sz="6" w:space="1" w:color="auto"/>
        <w:bottom w:val="double" w:sz="6" w:space="1" w:color="auto"/>
      </w:pBdr>
      <w:ind w:left="0"/>
    </w:pPr>
    <w:rPr>
      <w:i/>
      <w:color w:val="595959" w:themeColor="text1" w:themeTint="A6"/>
    </w:rPr>
  </w:style>
  <w:style w:type="character" w:customStyle="1" w:styleId="Kdkomment">
    <w:name w:val="Kód komment"/>
    <w:basedOn w:val="Bekezdsalapbettpusa"/>
    <w:uiPriority w:val="1"/>
    <w:qFormat/>
    <w:rsid w:val="002438E3"/>
    <w:rPr>
      <w:i/>
      <w:color w:val="008000"/>
    </w:rPr>
  </w:style>
  <w:style w:type="character" w:customStyle="1" w:styleId="Kdltez">
    <w:name w:val="Kód létező"/>
    <w:basedOn w:val="Bekezdsalapbettpusa"/>
    <w:uiPriority w:val="1"/>
    <w:qFormat/>
    <w:rsid w:val="00A2405A"/>
    <w:rPr>
      <w:color w:val="808080" w:themeColor="background1" w:themeShade="80"/>
    </w:rPr>
  </w:style>
  <w:style w:type="paragraph" w:styleId="Lbjegyzetszveg">
    <w:name w:val="footnote text"/>
    <w:basedOn w:val="Norml"/>
    <w:link w:val="LbjegyzetszvegChar"/>
    <w:uiPriority w:val="99"/>
    <w:unhideWhenUsed/>
    <w:rsid w:val="002438E3"/>
    <w:pPr>
      <w:spacing w:after="0" w:line="240" w:lineRule="auto"/>
    </w:pPr>
    <w:rPr>
      <w:sz w:val="16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2438E3"/>
    <w:rPr>
      <w:rFonts w:ascii="Segoe UI" w:hAnsi="Segoe UI"/>
      <w:sz w:val="16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372F1"/>
    <w:rPr>
      <w:vertAlign w:val="superscript"/>
    </w:rPr>
  </w:style>
  <w:style w:type="table" w:styleId="Vilgoslista">
    <w:name w:val="Light List"/>
    <w:basedOn w:val="Normltblzat"/>
    <w:uiPriority w:val="61"/>
    <w:rsid w:val="005372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D11E2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Kiemels">
    <w:name w:val="Emphasis"/>
    <w:basedOn w:val="Bekezdsalapbettpusa"/>
    <w:uiPriority w:val="20"/>
    <w:qFormat/>
    <w:rsid w:val="00A32A99"/>
    <w:rPr>
      <w:i/>
      <w:iCs/>
    </w:rPr>
  </w:style>
  <w:style w:type="paragraph" w:customStyle="1" w:styleId="Idzet1">
    <w:name w:val="Idézet1"/>
    <w:basedOn w:val="Norml"/>
    <w:qFormat/>
    <w:rsid w:val="002438E3"/>
    <w:pPr>
      <w:spacing w:before="480" w:after="0"/>
      <w:ind w:left="709" w:right="567"/>
    </w:pPr>
    <w:rPr>
      <w:i/>
      <w:shd w:val="clear" w:color="auto" w:fill="FFFFFF"/>
    </w:rPr>
  </w:style>
  <w:style w:type="paragraph" w:customStyle="1" w:styleId="Idzetszerz">
    <w:name w:val="Idézet szerző"/>
    <w:basedOn w:val="Idzet1"/>
    <w:qFormat/>
    <w:rsid w:val="002438E3"/>
    <w:pPr>
      <w:spacing w:before="0" w:after="480"/>
      <w:ind w:left="5670"/>
    </w:pPr>
  </w:style>
  <w:style w:type="paragraph" w:customStyle="1" w:styleId="Listsr">
    <w:name w:val="List sűrű"/>
    <w:basedOn w:val="Listaszerbekezds"/>
    <w:qFormat/>
    <w:rsid w:val="00125CCF"/>
    <w:pPr>
      <w:numPr>
        <w:numId w:val="4"/>
      </w:numPr>
      <w:contextualSpacing/>
      <w:jc w:val="left"/>
    </w:pPr>
  </w:style>
  <w:style w:type="paragraph" w:customStyle="1" w:styleId="Kp">
    <w:name w:val="Kép"/>
    <w:basedOn w:val="Norml"/>
    <w:next w:val="Norml"/>
    <w:qFormat/>
    <w:rsid w:val="00F313BE"/>
    <w:pPr>
      <w:spacing w:before="240" w:after="240"/>
      <w:jc w:val="center"/>
    </w:pPr>
    <w:rPr>
      <w:noProof/>
    </w:rPr>
  </w:style>
  <w:style w:type="character" w:styleId="Mrltotthiperhivatkozs">
    <w:name w:val="FollowedHyperlink"/>
    <w:basedOn w:val="Bekezdsalapbettpusa"/>
    <w:uiPriority w:val="99"/>
    <w:semiHidden/>
    <w:unhideWhenUsed/>
    <w:rsid w:val="00125CCF"/>
    <w:rPr>
      <w:color w:val="800080" w:themeColor="followedHyperlink"/>
      <w:u w:val="single"/>
    </w:rPr>
  </w:style>
  <w:style w:type="paragraph" w:customStyle="1" w:styleId="Szerzijogcm">
    <w:name w:val="Szerzői jog cím"/>
    <w:basedOn w:val="Norml"/>
    <w:rsid w:val="00501D7E"/>
    <w:pPr>
      <w:spacing w:before="720"/>
      <w:jc w:val="center"/>
    </w:pPr>
    <w:rPr>
      <w:sz w:val="18"/>
    </w:rPr>
  </w:style>
  <w:style w:type="paragraph" w:customStyle="1" w:styleId="Szerzijog">
    <w:name w:val="Szerzői jog"/>
    <w:basedOn w:val="Norml"/>
    <w:rsid w:val="00501D7E"/>
    <w:pPr>
      <w:ind w:left="1418" w:right="1418"/>
    </w:pPr>
    <w:rPr>
      <w:noProof/>
      <w:sz w:val="16"/>
    </w:rPr>
  </w:style>
  <w:style w:type="character" w:styleId="Helyrzszveg">
    <w:name w:val="Placeholder Text"/>
    <w:basedOn w:val="Bekezdsalapbettpusa"/>
    <w:uiPriority w:val="99"/>
    <w:semiHidden/>
    <w:rsid w:val="007326A0"/>
    <w:rPr>
      <w:color w:val="808080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F6946"/>
    <w:rPr>
      <w:rFonts w:asciiTheme="majorHAnsi" w:eastAsiaTheme="majorEastAsia" w:hAnsiTheme="majorHAnsi" w:cstheme="majorBidi"/>
      <w:b/>
      <w:bCs/>
      <w:i/>
      <w:iCs/>
      <w:color w:val="8C2532"/>
      <w:sz w:val="20"/>
    </w:rPr>
  </w:style>
  <w:style w:type="table" w:styleId="Vilgoslista2jellszn">
    <w:name w:val="Light List Accent 2"/>
    <w:basedOn w:val="Normltblzat"/>
    <w:uiPriority w:val="61"/>
    <w:rsid w:val="002438E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Idzet">
    <w:name w:val="Quote"/>
    <w:basedOn w:val="Norml"/>
    <w:next w:val="Norml"/>
    <w:link w:val="IdzetChar"/>
    <w:uiPriority w:val="29"/>
    <w:qFormat/>
    <w:rsid w:val="0081736A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81736A"/>
    <w:rPr>
      <w:rFonts w:ascii="Segoe UI" w:hAnsi="Segoe UI"/>
      <w:i/>
      <w:iCs/>
      <w:color w:val="000000" w:themeColor="text1"/>
      <w:sz w:val="24"/>
    </w:rPr>
  </w:style>
  <w:style w:type="paragraph" w:styleId="Kiemeltidzet">
    <w:name w:val="Intense Quote"/>
    <w:basedOn w:val="Norml"/>
    <w:next w:val="Norml"/>
    <w:link w:val="KiemeltidzetChar"/>
    <w:uiPriority w:val="30"/>
    <w:rsid w:val="00CB1C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B1C2E"/>
    <w:rPr>
      <w:rFonts w:ascii="Segoe UI" w:hAnsi="Segoe UI"/>
      <w:b/>
      <w:bCs/>
      <w:i/>
      <w:iCs/>
      <w:color w:val="4F81BD" w:themeColor="accent1"/>
      <w:sz w:val="20"/>
    </w:rPr>
  </w:style>
  <w:style w:type="character" w:styleId="Finomkiemels">
    <w:name w:val="Subtle Emphasis"/>
    <w:basedOn w:val="Bekezdsalapbettpusa"/>
    <w:uiPriority w:val="19"/>
    <w:rsid w:val="00CB1C2E"/>
    <w:rPr>
      <w:i/>
      <w:iCs/>
      <w:color w:val="808080" w:themeColor="text1" w:themeTint="7F"/>
    </w:rPr>
  </w:style>
  <w:style w:type="paragraph" w:customStyle="1" w:styleId="Utasts">
    <w:name w:val="Utasítás"/>
    <w:basedOn w:val="Listaszerbekezds"/>
    <w:link w:val="UtastsChar"/>
    <w:qFormat/>
    <w:rsid w:val="00303D4A"/>
    <w:pPr>
      <w:numPr>
        <w:numId w:val="24"/>
      </w:numPr>
    </w:pPr>
    <w:rPr>
      <w:lang w:eastAsia="de-CH"/>
    </w:rPr>
  </w:style>
  <w:style w:type="paragraph" w:customStyle="1" w:styleId="Utastsszmozatlan">
    <w:name w:val="Utasítás (számozatlan)"/>
    <w:basedOn w:val="Utasts"/>
    <w:link w:val="UtastsszmozatlanChar"/>
    <w:qFormat/>
    <w:rsid w:val="00303D4A"/>
    <w:pPr>
      <w:numPr>
        <w:numId w:val="0"/>
      </w:numPr>
      <w:ind w:left="720"/>
    </w:pPr>
    <w:rPr>
      <w:rFonts w:eastAsiaTheme="minorHAnsi" w:cs="Consolas"/>
    </w:rPr>
  </w:style>
  <w:style w:type="character" w:customStyle="1" w:styleId="UtastsChar">
    <w:name w:val="Utasítás Char"/>
    <w:basedOn w:val="ListaszerbekezdsChar"/>
    <w:link w:val="Utasts"/>
    <w:rsid w:val="00303D4A"/>
    <w:rPr>
      <w:rFonts w:ascii="Segoe UI" w:hAnsi="Segoe UI"/>
      <w:sz w:val="20"/>
      <w:lang w:eastAsia="de-CH"/>
    </w:rPr>
  </w:style>
  <w:style w:type="character" w:customStyle="1" w:styleId="UtastsszmozatlanChar">
    <w:name w:val="Utasítás (számozatlan) Char"/>
    <w:basedOn w:val="UtastsChar"/>
    <w:link w:val="Utastsszmozatlan"/>
    <w:rsid w:val="00303D4A"/>
    <w:rPr>
      <w:rFonts w:ascii="Segoe UI" w:eastAsiaTheme="minorHAnsi" w:hAnsi="Segoe UI" w:cs="Consolas"/>
      <w:sz w:val="20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99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hyperlink" Target="https://azure.microsoft.com/hu-hu/documentation/articles/xplat-cli-install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ce\Desktop\S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5D3795FDA2E4913BECC83171D9E206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62664B1-8255-45FC-9434-D0422F44F3B9}"/>
      </w:docPartPr>
      <w:docPartBody>
        <w:p w:rsidR="00801356" w:rsidRDefault="009B1C8F">
          <w:pPr>
            <w:pStyle w:val="45D3795FDA2E4913BECC83171D9E2064"/>
          </w:pPr>
          <w:r w:rsidRPr="000E0CEB">
            <w:rPr>
              <w:rStyle w:val="Helyrzszveg"/>
            </w:rPr>
            <w:t>[Title]</w:t>
          </w:r>
        </w:p>
      </w:docPartBody>
    </w:docPart>
    <w:docPart>
      <w:docPartPr>
        <w:name w:val="0C40C0F67C524C61BD1E9E3320CE173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CB3BDE2-0345-4B55-909B-E86E4B36C35B}"/>
      </w:docPartPr>
      <w:docPartBody>
        <w:p w:rsidR="00801356" w:rsidRDefault="009B1C8F">
          <w:pPr>
            <w:pStyle w:val="0C40C0F67C524C61BD1E9E3320CE173F"/>
          </w:pPr>
          <w:r w:rsidRPr="000E0CEB">
            <w:rPr>
              <w:rStyle w:val="Helyrzszveg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C8F"/>
    <w:rsid w:val="00801356"/>
    <w:rsid w:val="009B1C8F"/>
    <w:rsid w:val="00A0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Pr>
      <w:color w:val="808080"/>
    </w:rPr>
  </w:style>
  <w:style w:type="paragraph" w:customStyle="1" w:styleId="45D3795FDA2E4913BECC83171D9E2064">
    <w:name w:val="45D3795FDA2E4913BECC83171D9E2064"/>
  </w:style>
  <w:style w:type="paragraph" w:customStyle="1" w:styleId="0C40C0F67C524C61BD1E9E3320CE173F">
    <w:name w:val="0C40C0F67C524C61BD1E9E3320CE173F"/>
  </w:style>
  <w:style w:type="paragraph" w:customStyle="1" w:styleId="6EA75259E883414F9CD74E8DBDFF8469">
    <w:name w:val="6EA75259E883414F9CD74E8DBDFF84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2008-01-31T00:00:00</PublishDate>
  <Abstract>Ez a dokumentum, az újgenerációs .NET platform című tárgy, Windows Presentation Foundation (WPF) nevű laborjainak a kidolgozását tartalmazza. Négy labort ismertet, négy különböző émával.</Abstract>
  <CompanyAddress/>
  <CompanyPhone/>
  <CompanyFax>MSDN kompetencia központ</CompanyFax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53581EA1847CCB40AAA5607113422F65" ma:contentTypeVersion="6" ma:contentTypeDescription="Új dokumentum létrehozása." ma:contentTypeScope="" ma:versionID="e707ad0bf912b0977086219d55fea53d">
  <xsd:schema xmlns:xsd="http://www.w3.org/2001/XMLSchema" xmlns:xs="http://www.w3.org/2001/XMLSchema" xmlns:p="http://schemas.microsoft.com/office/2006/metadata/properties" xmlns:ns2="24f5f1ea-89e2-489c-943a-db0b82179cc7" xmlns:ns3="d8d0fcf7-9369-4a12-b420-8b0bd58d8ea4" targetNamespace="http://schemas.microsoft.com/office/2006/metadata/properties" ma:root="true" ma:fieldsID="187cacf66d0734edcf7574fc61cf576c" ns2:_="" ns3:_="">
    <xsd:import namespace="24f5f1ea-89e2-489c-943a-db0b82179cc7"/>
    <xsd:import namespace="d8d0fcf7-9369-4a12-b420-8b0bd58d8e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f5f1ea-89e2-489c-943a-db0b82179cc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Utoljára megosztva felhasználók szerint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Utoljára megosztva időpontok szerint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d0fcf7-9369-4a12-b420-8b0bd58d8e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FCEF13-05F0-43FC-B477-2306770A33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9A79F5-E228-41A3-A05A-607BC37CE0ED}"/>
</file>

<file path=customXml/itemProps4.xml><?xml version="1.0" encoding="utf-8"?>
<ds:datastoreItem xmlns:ds="http://schemas.openxmlformats.org/officeDocument/2006/customXml" ds:itemID="{C4D92D28-605C-460F-A072-06176E813DFC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8e1ec9f0-dab9-457a-8152-2c84045392d8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5C921E27-9F31-484C-AAA5-8AAB7640F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Sablon.dotx</Template>
  <TotalTime>174</TotalTime>
  <Pages>18</Pages>
  <Words>2698</Words>
  <Characters>18617</Characters>
  <Application>Microsoft Office Word</Application>
  <DocSecurity>0</DocSecurity>
  <Lines>155</Lines>
  <Paragraphs>42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8" baseType="lpstr">
      <vt:lpstr>Többplatformos mobilalkalmazások</vt:lpstr>
      <vt:lpstr>A gyakorlat címe</vt:lpstr>
      <vt:lpstr>Bevezetés</vt:lpstr>
      <vt:lpstr>    Célkitűzés</vt:lpstr>
      <vt:lpstr>    Előfeltételek</vt:lpstr>
      <vt:lpstr>    Amit érdemes átnézned</vt:lpstr>
      <vt:lpstr>Első lépések a sablonnal</vt:lpstr>
      <vt:lpstr>A dokumentum felépítése</vt:lpstr>
      <vt:lpstr>Stílusok</vt:lpstr>
      <vt:lpstr>    Címsorok és bekezdések</vt:lpstr>
      <vt:lpstr>    Kód</vt:lpstr>
      <vt:lpstr>    Felsorolások</vt:lpstr>
      <vt:lpstr>    Táblázatok</vt:lpstr>
      <vt:lpstr>    Képek</vt:lpstr>
      <vt:lpstr>    Kiemelések</vt:lpstr>
      <vt:lpstr>Ellenőrző kérdések</vt:lpstr>
      <vt:lpstr>További információk</vt:lpstr>
      <vt:lpstr>Kitekintés</vt:lpstr>
    </vt:vector>
  </TitlesOfParts>
  <Manager>Balássy György</Manager>
  <Company>BME AUT</Company>
  <LinksUpToDate>false</LinksUpToDate>
  <CharactersWithSpaces>21273</CharactersWithSpaces>
  <SharedDoc>false</SharedDoc>
  <HyperlinkBase>https://www.aut.bme.hu/Course/VekonyKliens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Webalkalmazások fejlesztése</dc:title>
  <dc:subject>Microsoft Azure</dc:subject>
  <dc:creator>Bence Kővári</dc:creator>
  <cp:keywords/>
  <cp:lastModifiedBy>Simon Gábor</cp:lastModifiedBy>
  <cp:revision>18</cp:revision>
  <cp:lastPrinted>2013-01-23T09:13:00Z</cp:lastPrinted>
  <dcterms:created xsi:type="dcterms:W3CDTF">2016-05-19T20:38:00Z</dcterms:created>
  <dcterms:modified xsi:type="dcterms:W3CDTF">2016-12-16T09:02:00Z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0x01010053581EA1847CCB40AAA5607113422F65</vt:lpwstr>
  </property>
</Properties>
</file>